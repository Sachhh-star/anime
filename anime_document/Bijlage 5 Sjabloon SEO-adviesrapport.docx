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73F4" w14:textId="71BC86AA" w:rsidR="00AF3665" w:rsidRDefault="00EA2A08" w:rsidP="0009006D">
      <w:pPr>
        <w:pStyle w:val="Heading1"/>
      </w:pPr>
      <w:r w:rsidRPr="00EA2A08">
        <w:t xml:space="preserve">Bijlage </w:t>
      </w:r>
      <w:r w:rsidR="0009006D">
        <w:t>5 Sjabloon SEO-adviesrapport</w:t>
      </w:r>
      <w:bookmarkStart w:id="0" w:name="_Hlk66966170"/>
    </w:p>
    <w:bookmarkEnd w:id="0"/>
    <w:p w14:paraId="5307C5CC" w14:textId="26EBF1C6" w:rsidR="00AF3665" w:rsidRDefault="00AF3665" w:rsidP="00996828">
      <w:pPr>
        <w:pStyle w:val="Heading2"/>
      </w:pP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988"/>
        <w:gridCol w:w="13006"/>
      </w:tblGrid>
      <w:tr w:rsidR="0009006D" w14:paraId="303C9A44" w14:textId="77777777" w:rsidTr="00090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56355B"/>
          </w:tcPr>
          <w:p w14:paraId="5612F48D" w14:textId="256739F8" w:rsidR="0009006D" w:rsidRPr="007A11C2" w:rsidRDefault="0009006D" w:rsidP="0009006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Gebruikte URL’s van de applicatie om te testen</w:t>
            </w:r>
          </w:p>
        </w:tc>
      </w:tr>
      <w:tr w:rsidR="00AB7A80" w14:paraId="2ABCC9F0" w14:textId="77777777" w:rsidTr="00090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1FF702C3" w14:textId="3A95B9B4" w:rsidR="00AB7A80" w:rsidRDefault="0009006D" w:rsidP="006F5213">
            <w:r>
              <w:t>1</w:t>
            </w:r>
          </w:p>
        </w:tc>
        <w:tc>
          <w:tcPr>
            <w:tcW w:w="4647" w:type="pct"/>
          </w:tcPr>
          <w:p w14:paraId="6231C76F" w14:textId="3B34AE83" w:rsidR="00AB7A80" w:rsidRDefault="003D6858" w:rsidP="006F5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Index.html </w:t>
            </w:r>
            <w:r w:rsidR="00A878DF" w:rsidRPr="00A878DF">
              <w:t>Home pagina met de zoekbalk en API data</w:t>
            </w:r>
          </w:p>
        </w:tc>
      </w:tr>
      <w:tr w:rsidR="00AB7A80" w14:paraId="411B86EC" w14:textId="77777777" w:rsidTr="000900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279BC325" w14:textId="759A5E97" w:rsidR="00AB7A80" w:rsidRDefault="0009006D" w:rsidP="006F5213">
            <w:r>
              <w:t>2</w:t>
            </w:r>
          </w:p>
        </w:tc>
        <w:tc>
          <w:tcPr>
            <w:tcW w:w="4647" w:type="pct"/>
          </w:tcPr>
          <w:p w14:paraId="1D9A3CCF" w14:textId="444817BB" w:rsidR="00AB7A80" w:rsidRDefault="00A878DF" w:rsidP="006F52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main-characters.html </w:t>
            </w:r>
            <w:r w:rsidRPr="00A878DF">
              <w:t>Pagina met de belangrijkste API personages</w:t>
            </w:r>
          </w:p>
        </w:tc>
      </w:tr>
      <w:tr w:rsidR="00AB7A80" w14:paraId="74E6610F" w14:textId="77777777" w:rsidTr="00090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5813EEA3" w14:textId="1B277AC0" w:rsidR="0009006D" w:rsidRDefault="0009006D" w:rsidP="006F5213">
            <w:r>
              <w:t>3</w:t>
            </w:r>
          </w:p>
        </w:tc>
        <w:tc>
          <w:tcPr>
            <w:tcW w:w="4647" w:type="pct"/>
          </w:tcPr>
          <w:p w14:paraId="0FB6DA6E" w14:textId="1073C3E5" w:rsidR="00AB7A80" w:rsidRDefault="00AB7A80" w:rsidP="006F5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7A80" w14:paraId="19A1F1A6" w14:textId="77777777" w:rsidTr="000900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45267802" w14:textId="17067BC7" w:rsidR="00AB7A80" w:rsidRDefault="0009006D" w:rsidP="006F5213">
            <w:r>
              <w:t>4</w:t>
            </w:r>
          </w:p>
        </w:tc>
        <w:tc>
          <w:tcPr>
            <w:tcW w:w="4647" w:type="pct"/>
          </w:tcPr>
          <w:p w14:paraId="6FD6AC6E" w14:textId="442ED453" w:rsidR="00AB7A80" w:rsidRDefault="00AB7A80" w:rsidP="006F52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BB44ACC" w14:textId="7F42DCB7" w:rsidR="00B54821" w:rsidRDefault="00B54821">
      <w:pPr>
        <w:spacing w:after="160" w:line="259" w:lineRule="auto"/>
      </w:pP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988"/>
        <w:gridCol w:w="6502"/>
        <w:gridCol w:w="6504"/>
      </w:tblGrid>
      <w:tr w:rsidR="0009006D" w14:paraId="4D582BFE" w14:textId="77777777" w:rsidTr="00A6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56355B"/>
          </w:tcPr>
          <w:p w14:paraId="096A47FB" w14:textId="77777777" w:rsidR="0009006D" w:rsidRPr="007A11C2" w:rsidRDefault="0009006D" w:rsidP="00A6588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Gebruikte URL’s van de applicatie om te testen</w:t>
            </w:r>
          </w:p>
        </w:tc>
      </w:tr>
      <w:tr w:rsidR="006D6B66" w14:paraId="0CDF5C0C" w14:textId="77777777" w:rsidTr="006D6B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ECCCE"/>
          </w:tcPr>
          <w:p w14:paraId="0773CD4D" w14:textId="57A84268" w:rsidR="006D6B66" w:rsidRPr="006D6B66" w:rsidRDefault="006D6B66" w:rsidP="006D6B66">
            <w:pPr>
              <w:rPr>
                <w:bCs/>
              </w:rPr>
            </w:pPr>
            <w:r>
              <w:rPr>
                <w:bCs/>
              </w:rPr>
              <w:t>Item</w:t>
            </w:r>
          </w:p>
        </w:tc>
        <w:tc>
          <w:tcPr>
            <w:tcW w:w="2323" w:type="pct"/>
            <w:shd w:val="clear" w:color="auto" w:fill="AECCCE"/>
          </w:tcPr>
          <w:p w14:paraId="0097C510" w14:textId="645C595A" w:rsidR="006D6B66" w:rsidRPr="006D6B66" w:rsidRDefault="006D6B66" w:rsidP="00A65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Tool</w:t>
            </w:r>
          </w:p>
        </w:tc>
        <w:tc>
          <w:tcPr>
            <w:tcW w:w="2324" w:type="pct"/>
            <w:shd w:val="clear" w:color="auto" w:fill="AECCCE"/>
          </w:tcPr>
          <w:p w14:paraId="0800418C" w14:textId="0866E2C6" w:rsidR="006D6B66" w:rsidRPr="006D6B66" w:rsidRDefault="006D6B66" w:rsidP="00A65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Tool onderdeel</w:t>
            </w:r>
          </w:p>
        </w:tc>
      </w:tr>
      <w:tr w:rsidR="006D6B66" w14:paraId="35C91A1B" w14:textId="77777777" w:rsidTr="006D6B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4A9C97DF" w14:textId="77777777" w:rsidR="006D6B66" w:rsidRDefault="006D6B66" w:rsidP="00A65887">
            <w:r>
              <w:t>1</w:t>
            </w:r>
          </w:p>
        </w:tc>
        <w:tc>
          <w:tcPr>
            <w:tcW w:w="2323" w:type="pct"/>
          </w:tcPr>
          <w:p w14:paraId="4A36256B" w14:textId="5A00CEB6" w:rsidR="006D6B66" w:rsidRDefault="00A878DF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878DF">
              <w:t>Google Chrome DevTools</w:t>
            </w:r>
          </w:p>
        </w:tc>
        <w:tc>
          <w:tcPr>
            <w:tcW w:w="2324" w:type="pct"/>
          </w:tcPr>
          <w:p w14:paraId="747B35BA" w14:textId="33DDA510" w:rsidR="006D6B66" w:rsidRDefault="00A878DF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878DF">
              <w:t>Lighthouse (SEO test)</w:t>
            </w:r>
          </w:p>
        </w:tc>
      </w:tr>
      <w:tr w:rsidR="006D6B66" w14:paraId="06EC815B" w14:textId="77777777" w:rsidTr="006D6B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7EFB4942" w14:textId="77777777" w:rsidR="006D6B66" w:rsidRDefault="006D6B66" w:rsidP="00A65887">
            <w:r>
              <w:t>2</w:t>
            </w:r>
          </w:p>
        </w:tc>
        <w:tc>
          <w:tcPr>
            <w:tcW w:w="2323" w:type="pct"/>
          </w:tcPr>
          <w:p w14:paraId="367BBDED" w14:textId="54BFC712" w:rsidR="006D6B66" w:rsidRDefault="00A878DF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8DF">
              <w:t>W3C Markup Validation</w:t>
            </w:r>
          </w:p>
        </w:tc>
        <w:tc>
          <w:tcPr>
            <w:tcW w:w="2324" w:type="pct"/>
          </w:tcPr>
          <w:p w14:paraId="093665D0" w14:textId="0C5D0E6F" w:rsidR="006D6B66" w:rsidRDefault="00DC78DE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78DE">
              <w:t>HTML Checker</w:t>
            </w:r>
          </w:p>
        </w:tc>
      </w:tr>
      <w:tr w:rsidR="006D6B66" w14:paraId="7324740D" w14:textId="77777777" w:rsidTr="006D6B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3A2B3AA7" w14:textId="77777777" w:rsidR="006D6B66" w:rsidRDefault="006D6B66" w:rsidP="00A65887">
            <w:r>
              <w:t>3</w:t>
            </w:r>
          </w:p>
        </w:tc>
        <w:tc>
          <w:tcPr>
            <w:tcW w:w="2323" w:type="pct"/>
          </w:tcPr>
          <w:p w14:paraId="46745600" w14:textId="77777777" w:rsidR="006D6B66" w:rsidRDefault="006D6B66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24" w:type="pct"/>
          </w:tcPr>
          <w:p w14:paraId="2775F428" w14:textId="0BCCAF78" w:rsidR="006D6B66" w:rsidRDefault="006D6B66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D6B66" w14:paraId="1F46FAD2" w14:textId="77777777" w:rsidTr="006D6B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5885088A" w14:textId="77777777" w:rsidR="006D6B66" w:rsidRDefault="006D6B66" w:rsidP="00A65887">
            <w:r>
              <w:t>4</w:t>
            </w:r>
          </w:p>
        </w:tc>
        <w:tc>
          <w:tcPr>
            <w:tcW w:w="2323" w:type="pct"/>
          </w:tcPr>
          <w:p w14:paraId="7BC6919A" w14:textId="77777777" w:rsidR="006D6B66" w:rsidRDefault="006D6B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24" w:type="pct"/>
          </w:tcPr>
          <w:p w14:paraId="02A56CAE" w14:textId="02D68C07" w:rsidR="006D6B66" w:rsidRDefault="006D6B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B66" w14:paraId="34D21413" w14:textId="77777777" w:rsidTr="006D6B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056BDE1B" w14:textId="77777777" w:rsidR="006D6B66" w:rsidRDefault="006D6B66" w:rsidP="00A65887"/>
        </w:tc>
        <w:tc>
          <w:tcPr>
            <w:tcW w:w="2323" w:type="pct"/>
          </w:tcPr>
          <w:p w14:paraId="16347313" w14:textId="77777777" w:rsidR="006D6B66" w:rsidRDefault="006D6B66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24" w:type="pct"/>
          </w:tcPr>
          <w:p w14:paraId="752F5B64" w14:textId="77777777" w:rsidR="006D6B66" w:rsidRDefault="006D6B66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D6B66" w14:paraId="74C9D8F3" w14:textId="77777777" w:rsidTr="006D6B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2E5FA900" w14:textId="77777777" w:rsidR="006D6B66" w:rsidRDefault="006D6B66" w:rsidP="00A65887"/>
        </w:tc>
        <w:tc>
          <w:tcPr>
            <w:tcW w:w="2323" w:type="pct"/>
          </w:tcPr>
          <w:p w14:paraId="26E3249E" w14:textId="77777777" w:rsidR="006D6B66" w:rsidRDefault="006D6B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24" w:type="pct"/>
          </w:tcPr>
          <w:p w14:paraId="73007D0A" w14:textId="77777777" w:rsidR="006D6B66" w:rsidRDefault="006D6B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606619" w14:textId="3E0B7470" w:rsidR="006D6B66" w:rsidRDefault="006D6B66" w:rsidP="002D0DFA"/>
    <w:p w14:paraId="587ECEEB" w14:textId="77777777" w:rsidR="006D6B66" w:rsidRDefault="006D6B66">
      <w:pPr>
        <w:spacing w:after="160" w:line="259" w:lineRule="auto"/>
      </w:pPr>
      <w:r>
        <w:br w:type="page"/>
      </w: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631"/>
        <w:gridCol w:w="4452"/>
        <w:gridCol w:w="4453"/>
        <w:gridCol w:w="4458"/>
      </w:tblGrid>
      <w:tr w:rsidR="00E04CE0" w14:paraId="1A55B242" w14:textId="1F2289AB" w:rsidTr="00E04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56355B"/>
          </w:tcPr>
          <w:p w14:paraId="0B082A82" w14:textId="72C0823A" w:rsidR="00E04CE0" w:rsidRDefault="00E04CE0" w:rsidP="00A6588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SEO-metingen</w:t>
            </w:r>
          </w:p>
        </w:tc>
      </w:tr>
      <w:tr w:rsidR="00E04CE0" w14:paraId="36EF7CE0" w14:textId="6A203369" w:rsidTr="00E04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" w:type="pct"/>
            <w:shd w:val="clear" w:color="auto" w:fill="AECCCE"/>
          </w:tcPr>
          <w:p w14:paraId="64A45CCD" w14:textId="77777777" w:rsidR="00E04CE0" w:rsidRPr="006D6B66" w:rsidRDefault="00E04CE0" w:rsidP="00A65887">
            <w:pPr>
              <w:rPr>
                <w:bCs/>
              </w:rPr>
            </w:pPr>
            <w:r>
              <w:rPr>
                <w:bCs/>
              </w:rPr>
              <w:t>Item</w:t>
            </w:r>
          </w:p>
        </w:tc>
        <w:tc>
          <w:tcPr>
            <w:tcW w:w="1591" w:type="pct"/>
            <w:shd w:val="clear" w:color="auto" w:fill="AECCCE"/>
          </w:tcPr>
          <w:p w14:paraId="1089019D" w14:textId="356B8E49" w:rsidR="00E04CE0" w:rsidRPr="006D6B66" w:rsidRDefault="00E04CE0" w:rsidP="00A65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SEO-aspect</w:t>
            </w:r>
          </w:p>
        </w:tc>
        <w:tc>
          <w:tcPr>
            <w:tcW w:w="1591" w:type="pct"/>
            <w:shd w:val="clear" w:color="auto" w:fill="AECCCE"/>
          </w:tcPr>
          <w:p w14:paraId="730F8F0B" w14:textId="4851EDBB" w:rsidR="00E04CE0" w:rsidRPr="006D6B66" w:rsidRDefault="00E04CE0" w:rsidP="00A65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Meetresultaat</w:t>
            </w:r>
          </w:p>
        </w:tc>
        <w:tc>
          <w:tcPr>
            <w:tcW w:w="1593" w:type="pct"/>
            <w:shd w:val="clear" w:color="auto" w:fill="AECCCE"/>
          </w:tcPr>
          <w:p w14:paraId="7061273F" w14:textId="29762B1C" w:rsidR="00E04CE0" w:rsidRDefault="00E04CE0" w:rsidP="00A65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Meetdatum</w:t>
            </w:r>
          </w:p>
        </w:tc>
      </w:tr>
      <w:tr w:rsidR="00E04CE0" w14:paraId="2242350F" w14:textId="5E45782C" w:rsidTr="00E04C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" w:type="pct"/>
            <w:shd w:val="clear" w:color="auto" w:fill="auto"/>
          </w:tcPr>
          <w:p w14:paraId="1C967C29" w14:textId="77777777" w:rsidR="00E04CE0" w:rsidRDefault="00E04CE0" w:rsidP="00A65887">
            <w:r>
              <w:t>1</w:t>
            </w:r>
          </w:p>
        </w:tc>
        <w:tc>
          <w:tcPr>
            <w:tcW w:w="1591" w:type="pct"/>
          </w:tcPr>
          <w:p w14:paraId="5426021E" w14:textId="5C74B315" w:rsidR="00E04CE0" w:rsidRDefault="00DC78DE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C78DE">
              <w:t>Titel van de pagina</w:t>
            </w:r>
          </w:p>
        </w:tc>
        <w:tc>
          <w:tcPr>
            <w:tcW w:w="1591" w:type="pct"/>
          </w:tcPr>
          <w:p w14:paraId="512C0ED7" w14:textId="24675391" w:rsidR="00E04CE0" w:rsidRDefault="00DC78DE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C78DE">
              <w:t>Goed. Elke pagina heeft een duidelijke titel, zoals</w:t>
            </w:r>
            <w:r>
              <w:t xml:space="preserve"> </w:t>
            </w:r>
            <w:r w:rsidRPr="00DC78DE">
              <w:t>Anime API - Dragon Ball.</w:t>
            </w:r>
          </w:p>
        </w:tc>
        <w:tc>
          <w:tcPr>
            <w:tcW w:w="1593" w:type="pct"/>
          </w:tcPr>
          <w:p w14:paraId="2A2007E0" w14:textId="5D270A34" w:rsidR="00E04CE0" w:rsidRDefault="007170A1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70A1">
              <w:t>25-05-2026</w:t>
            </w:r>
          </w:p>
        </w:tc>
      </w:tr>
      <w:tr w:rsidR="00E04CE0" w14:paraId="659C82EA" w14:textId="57A31F73" w:rsidTr="00E04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" w:type="pct"/>
            <w:shd w:val="clear" w:color="auto" w:fill="auto"/>
          </w:tcPr>
          <w:p w14:paraId="60FA49F4" w14:textId="77777777" w:rsidR="00E04CE0" w:rsidRDefault="00E04CE0" w:rsidP="00A65887">
            <w:r>
              <w:t>2</w:t>
            </w:r>
          </w:p>
        </w:tc>
        <w:tc>
          <w:tcPr>
            <w:tcW w:w="1591" w:type="pct"/>
          </w:tcPr>
          <w:p w14:paraId="7CF3F6BF" w14:textId="36B593F7" w:rsidR="00E04CE0" w:rsidRDefault="00DC78DE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78DE">
              <w:t>Meta description (beschrijving)</w:t>
            </w:r>
          </w:p>
        </w:tc>
        <w:tc>
          <w:tcPr>
            <w:tcW w:w="1591" w:type="pct"/>
          </w:tcPr>
          <w:p w14:paraId="364DE6D0" w14:textId="14F6CABD" w:rsidR="00E04CE0" w:rsidRDefault="00DC78DE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78DE">
              <w:t>Matig. Er mist nog een stukje code in de HTML dat aan Google vertelt waar de website over gaat.</w:t>
            </w:r>
          </w:p>
        </w:tc>
        <w:tc>
          <w:tcPr>
            <w:tcW w:w="1593" w:type="pct"/>
          </w:tcPr>
          <w:p w14:paraId="27FA595E" w14:textId="52A98F91" w:rsidR="00E04CE0" w:rsidRDefault="007170A1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70A1">
              <w:t>25-05-2026</w:t>
            </w:r>
          </w:p>
        </w:tc>
      </w:tr>
      <w:tr w:rsidR="00E04CE0" w14:paraId="2A9E019C" w14:textId="468188B7" w:rsidTr="00E04C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" w:type="pct"/>
            <w:shd w:val="clear" w:color="auto" w:fill="auto"/>
          </w:tcPr>
          <w:p w14:paraId="4057448B" w14:textId="77777777" w:rsidR="00E04CE0" w:rsidRDefault="00E04CE0" w:rsidP="00A65887">
            <w:r>
              <w:t>3</w:t>
            </w:r>
          </w:p>
        </w:tc>
        <w:tc>
          <w:tcPr>
            <w:tcW w:w="1591" w:type="pct"/>
          </w:tcPr>
          <w:p w14:paraId="6EED53CC" w14:textId="2A736F88" w:rsidR="00E04CE0" w:rsidRDefault="00DC78DE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C78DE">
              <w:t>Alt-teksten voor afbeeldingen</w:t>
            </w:r>
          </w:p>
        </w:tc>
        <w:tc>
          <w:tcPr>
            <w:tcW w:w="1591" w:type="pct"/>
          </w:tcPr>
          <w:p w14:paraId="21B4A801" w14:textId="086A8958" w:rsidR="00E04CE0" w:rsidRDefault="00DC78DE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C78DE">
              <w:t>Heel goed. De JavaScript code voegt automatisch de naam van het personage toe uit de API</w:t>
            </w:r>
            <w:r>
              <w:t xml:space="preserve"> </w:t>
            </w:r>
            <w:r w:rsidR="007170A1">
              <w:br/>
            </w:r>
            <w:r w:rsidR="007170A1" w:rsidRPr="007170A1">
              <w:t>alt="${character.name}"</w:t>
            </w:r>
          </w:p>
        </w:tc>
        <w:tc>
          <w:tcPr>
            <w:tcW w:w="1593" w:type="pct"/>
          </w:tcPr>
          <w:p w14:paraId="7266A361" w14:textId="287AEA41" w:rsidR="00E04CE0" w:rsidRDefault="007170A1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70A1">
              <w:t>25-05-2026</w:t>
            </w:r>
          </w:p>
        </w:tc>
      </w:tr>
      <w:tr w:rsidR="00E04CE0" w14:paraId="39DBE4AE" w14:textId="6E6EF598" w:rsidTr="00E04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" w:type="pct"/>
            <w:shd w:val="clear" w:color="auto" w:fill="auto"/>
          </w:tcPr>
          <w:p w14:paraId="0AB08FF2" w14:textId="77777777" w:rsidR="00E04CE0" w:rsidRDefault="00E04CE0" w:rsidP="00A65887">
            <w:r>
              <w:t>4</w:t>
            </w:r>
          </w:p>
        </w:tc>
        <w:tc>
          <w:tcPr>
            <w:tcW w:w="1591" w:type="pct"/>
          </w:tcPr>
          <w:p w14:paraId="328EFB53" w14:textId="1B3B3F00" w:rsidR="00E04CE0" w:rsidRDefault="00DC78DE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78DE">
              <w:t>Mobielvriendelijkheid</w:t>
            </w:r>
          </w:p>
        </w:tc>
        <w:tc>
          <w:tcPr>
            <w:tcW w:w="1591" w:type="pct"/>
          </w:tcPr>
          <w:p w14:paraId="324C72C6" w14:textId="55E1BF92" w:rsidR="00E04CE0" w:rsidRDefault="007170A1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70A1">
              <w:t>Goed. De kaarten schalen goed mee op kleine schermen. Google vindt dit erg belangrijk.</w:t>
            </w:r>
          </w:p>
        </w:tc>
        <w:tc>
          <w:tcPr>
            <w:tcW w:w="1593" w:type="pct"/>
          </w:tcPr>
          <w:p w14:paraId="31D0C9C5" w14:textId="798CC71A" w:rsidR="00E04CE0" w:rsidRDefault="007170A1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70A1">
              <w:t>25-05-2026</w:t>
            </w:r>
          </w:p>
        </w:tc>
      </w:tr>
      <w:tr w:rsidR="00E04CE0" w14:paraId="6C07CB79" w14:textId="567D9340" w:rsidTr="00E04C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" w:type="pct"/>
            <w:shd w:val="clear" w:color="auto" w:fill="auto"/>
          </w:tcPr>
          <w:p w14:paraId="3FFCBF25" w14:textId="77777777" w:rsidR="00E04CE0" w:rsidRDefault="00E04CE0" w:rsidP="00A65887"/>
        </w:tc>
        <w:tc>
          <w:tcPr>
            <w:tcW w:w="1591" w:type="pct"/>
          </w:tcPr>
          <w:p w14:paraId="5E3DD491" w14:textId="77777777" w:rsidR="00E04CE0" w:rsidRDefault="00E04CE0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91" w:type="pct"/>
          </w:tcPr>
          <w:p w14:paraId="0510AE9F" w14:textId="77777777" w:rsidR="00E04CE0" w:rsidRDefault="00E04CE0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93" w:type="pct"/>
          </w:tcPr>
          <w:p w14:paraId="2A86D7CA" w14:textId="77777777" w:rsidR="00E04CE0" w:rsidRDefault="00E04CE0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04CE0" w14:paraId="279F0C33" w14:textId="25652B3E" w:rsidTr="00E04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" w:type="pct"/>
            <w:shd w:val="clear" w:color="auto" w:fill="auto"/>
          </w:tcPr>
          <w:p w14:paraId="5949479C" w14:textId="77777777" w:rsidR="00E04CE0" w:rsidRDefault="00E04CE0" w:rsidP="00A65887"/>
        </w:tc>
        <w:tc>
          <w:tcPr>
            <w:tcW w:w="1591" w:type="pct"/>
          </w:tcPr>
          <w:p w14:paraId="6B4D12FF" w14:textId="77777777" w:rsidR="00E04CE0" w:rsidRDefault="00E04CE0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1" w:type="pct"/>
          </w:tcPr>
          <w:p w14:paraId="06DEACFD" w14:textId="77777777" w:rsidR="00E04CE0" w:rsidRDefault="00E04CE0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3" w:type="pct"/>
          </w:tcPr>
          <w:p w14:paraId="35389D00" w14:textId="77777777" w:rsidR="00E04CE0" w:rsidRDefault="00E04CE0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916F04" w14:textId="472F6A11" w:rsidR="006D6B66" w:rsidRDefault="006D6B66" w:rsidP="002D0DFA"/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988"/>
        <w:gridCol w:w="6502"/>
        <w:gridCol w:w="6504"/>
      </w:tblGrid>
      <w:tr w:rsidR="006D6B66" w14:paraId="4D827FCC" w14:textId="77777777" w:rsidTr="00A6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56355B"/>
          </w:tcPr>
          <w:p w14:paraId="344B72DE" w14:textId="30CCC46B" w:rsidR="006D6B66" w:rsidRPr="007A11C2" w:rsidRDefault="006D6B66" w:rsidP="00A6588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Aanbevelingen ter verbetering van de vindbaarheid</w:t>
            </w:r>
          </w:p>
        </w:tc>
      </w:tr>
      <w:tr w:rsidR="006D6B66" w14:paraId="752D531F" w14:textId="77777777" w:rsidTr="00A6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ECCCE"/>
          </w:tcPr>
          <w:p w14:paraId="226D8F96" w14:textId="77777777" w:rsidR="006D6B66" w:rsidRPr="006D6B66" w:rsidRDefault="006D6B66" w:rsidP="00A65887">
            <w:pPr>
              <w:rPr>
                <w:bCs/>
              </w:rPr>
            </w:pPr>
            <w:r>
              <w:rPr>
                <w:bCs/>
              </w:rPr>
              <w:t>Item</w:t>
            </w:r>
          </w:p>
        </w:tc>
        <w:tc>
          <w:tcPr>
            <w:tcW w:w="2323" w:type="pct"/>
            <w:shd w:val="clear" w:color="auto" w:fill="AECCCE"/>
          </w:tcPr>
          <w:p w14:paraId="602A40D0" w14:textId="54603D4D" w:rsidR="006D6B66" w:rsidRPr="006D6B66" w:rsidRDefault="006D6B66" w:rsidP="00A65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Aanbeveling</w:t>
            </w:r>
          </w:p>
        </w:tc>
        <w:tc>
          <w:tcPr>
            <w:tcW w:w="2324" w:type="pct"/>
            <w:shd w:val="clear" w:color="auto" w:fill="AECCCE"/>
          </w:tcPr>
          <w:p w14:paraId="500544CD" w14:textId="38D948B3" w:rsidR="006D6B66" w:rsidRPr="006D6B66" w:rsidRDefault="006D6B66" w:rsidP="00A65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Onderbouwing</w:t>
            </w:r>
          </w:p>
        </w:tc>
      </w:tr>
      <w:tr w:rsidR="006D6B66" w14:paraId="4F4B2C00" w14:textId="77777777" w:rsidTr="00A6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66DAC69E" w14:textId="77777777" w:rsidR="006D6B66" w:rsidRDefault="006D6B66" w:rsidP="00A65887">
            <w:r>
              <w:t>1</w:t>
            </w:r>
          </w:p>
        </w:tc>
        <w:tc>
          <w:tcPr>
            <w:tcW w:w="2323" w:type="pct"/>
          </w:tcPr>
          <w:p w14:paraId="72028D10" w14:textId="5E1B4D9E" w:rsidR="006D6B66" w:rsidRDefault="007170A1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70A1">
              <w:t>Voeg een meta description toe</w:t>
            </w:r>
          </w:p>
        </w:tc>
        <w:tc>
          <w:tcPr>
            <w:tcW w:w="2324" w:type="pct"/>
          </w:tcPr>
          <w:p w14:paraId="66EA8DB4" w14:textId="27C5123A" w:rsidR="006D6B66" w:rsidRDefault="00C308CF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308CF">
              <w:t>Een korte uitleg in de HTML code zorgt ervoor dat mensen in Google een leuk tekstje zien bijvoorbeeld: Zoek jouw favoriete Dragon Ball personages en bekijk hun KI via onze API. Hierdoor klikken ze sneller op jouw link.</w:t>
            </w:r>
          </w:p>
        </w:tc>
      </w:tr>
      <w:tr w:rsidR="006D6B66" w14:paraId="35C9BC52" w14:textId="77777777" w:rsidTr="00A6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11E3CE46" w14:textId="77777777" w:rsidR="006D6B66" w:rsidRDefault="006D6B66" w:rsidP="00A65887">
            <w:r>
              <w:t>2</w:t>
            </w:r>
          </w:p>
        </w:tc>
        <w:tc>
          <w:tcPr>
            <w:tcW w:w="2323" w:type="pct"/>
          </w:tcPr>
          <w:p w14:paraId="6B6D17D6" w14:textId="05875EF9" w:rsidR="006D6B66" w:rsidRDefault="007170A1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70A1">
              <w:t>Snellere laadtijd van de API data</w:t>
            </w:r>
          </w:p>
        </w:tc>
        <w:tc>
          <w:tcPr>
            <w:tcW w:w="2324" w:type="pct"/>
          </w:tcPr>
          <w:p w14:paraId="533866B9" w14:textId="7E9AA053" w:rsidR="006D6B66" w:rsidRPr="00102366" w:rsidRDefault="001023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2366">
              <w:t>Zoekmachines zoals Google houden van snelle websites. Je kunt een laad-animatie loader laten zien terwijl de API de 100 personages ophaalt. Dit heb je al mooi gedaan met de Gathering Ki Energy... tekst!</w:t>
            </w:r>
          </w:p>
        </w:tc>
      </w:tr>
      <w:tr w:rsidR="006D6B66" w14:paraId="5DEED7CF" w14:textId="77777777" w:rsidTr="00A6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174A6BF6" w14:textId="77777777" w:rsidR="006D6B66" w:rsidRDefault="006D6B66" w:rsidP="00A65887">
            <w:r>
              <w:lastRenderedPageBreak/>
              <w:t>3</w:t>
            </w:r>
          </w:p>
        </w:tc>
        <w:tc>
          <w:tcPr>
            <w:tcW w:w="2323" w:type="pct"/>
          </w:tcPr>
          <w:p w14:paraId="1D1C6B80" w14:textId="5A366761" w:rsidR="006D6B66" w:rsidRDefault="007170A1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70A1">
              <w:t>Zorg voor duidelijke koppen (H1, H2)</w:t>
            </w:r>
          </w:p>
        </w:tc>
        <w:tc>
          <w:tcPr>
            <w:tcW w:w="2324" w:type="pct"/>
          </w:tcPr>
          <w:p w14:paraId="6654CAA4" w14:textId="573BB94D" w:rsidR="006D6B66" w:rsidRDefault="00102366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02366">
              <w:t>Je gebruikt al goed de &lt;h2&gt; voor de namen van personages uit de API. Zorg ervoor dat er bovenaan elke pagina ook precies één &lt;h1&gt; staat (bijvoorbeeld de titel van de website). Dit helpt Google de structuur te begrijpen.</w:t>
            </w:r>
          </w:p>
        </w:tc>
      </w:tr>
      <w:tr w:rsidR="006D6B66" w14:paraId="76FDEB61" w14:textId="77777777" w:rsidTr="00A6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2ED9FF0F" w14:textId="77777777" w:rsidR="006D6B66" w:rsidRDefault="006D6B66" w:rsidP="00A65887">
            <w:r>
              <w:t>4</w:t>
            </w:r>
          </w:p>
        </w:tc>
        <w:tc>
          <w:tcPr>
            <w:tcW w:w="2323" w:type="pct"/>
          </w:tcPr>
          <w:p w14:paraId="7C1ABAA3" w14:textId="01D79A65" w:rsidR="006D6B66" w:rsidRDefault="007170A1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70A1">
              <w:t>Geef de bestanden duidelijke namen</w:t>
            </w:r>
          </w:p>
        </w:tc>
        <w:tc>
          <w:tcPr>
            <w:tcW w:w="2324" w:type="pct"/>
          </w:tcPr>
          <w:p w14:paraId="2876F767" w14:textId="2D3B94DD" w:rsidR="006D6B66" w:rsidRDefault="001023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2366">
              <w:t>Zorg dat bestanden zoals de logo's of extra plaatjes een naam hebben die de lading dekt bijv. dragonball-logo.png in plaats van afbeelding1.png.</w:t>
            </w:r>
          </w:p>
        </w:tc>
      </w:tr>
      <w:tr w:rsidR="006D6B66" w14:paraId="16A1DBDC" w14:textId="77777777" w:rsidTr="00A6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063BD497" w14:textId="77777777" w:rsidR="006D6B66" w:rsidRDefault="006D6B66" w:rsidP="00A65887"/>
        </w:tc>
        <w:tc>
          <w:tcPr>
            <w:tcW w:w="2323" w:type="pct"/>
          </w:tcPr>
          <w:p w14:paraId="40574B25" w14:textId="77777777" w:rsidR="006D6B66" w:rsidRDefault="006D6B66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24" w:type="pct"/>
          </w:tcPr>
          <w:p w14:paraId="6FEA9D4F" w14:textId="77777777" w:rsidR="006D6B66" w:rsidRDefault="006D6B66" w:rsidP="00A6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D6B66" w14:paraId="7150ED90" w14:textId="77777777" w:rsidTr="00A6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pct"/>
            <w:shd w:val="clear" w:color="auto" w:fill="auto"/>
          </w:tcPr>
          <w:p w14:paraId="5A7C39A6" w14:textId="77777777" w:rsidR="006D6B66" w:rsidRDefault="006D6B66" w:rsidP="00A65887"/>
        </w:tc>
        <w:tc>
          <w:tcPr>
            <w:tcW w:w="2323" w:type="pct"/>
          </w:tcPr>
          <w:p w14:paraId="6ABC6E04" w14:textId="77777777" w:rsidR="006D6B66" w:rsidRDefault="006D6B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24" w:type="pct"/>
          </w:tcPr>
          <w:p w14:paraId="59D5920D" w14:textId="77777777" w:rsidR="006D6B66" w:rsidRDefault="006D6B66" w:rsidP="00A6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104E82B" w14:textId="77777777" w:rsidR="006D6B66" w:rsidRPr="00383605" w:rsidRDefault="006D6B66" w:rsidP="002D0DFA"/>
    <w:sectPr w:rsidR="006D6B66" w:rsidRPr="00383605" w:rsidSect="00CD2BFE">
      <w:footerReference w:type="default" r:id="rId11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9A06" w14:textId="77777777" w:rsidR="00382776" w:rsidRDefault="00382776" w:rsidP="00910A2E">
      <w:pPr>
        <w:spacing w:line="240" w:lineRule="auto"/>
      </w:pPr>
      <w:r>
        <w:separator/>
      </w:r>
    </w:p>
  </w:endnote>
  <w:endnote w:type="continuationSeparator" w:id="0">
    <w:p w14:paraId="623745E4" w14:textId="77777777" w:rsidR="00382776" w:rsidRDefault="00382776" w:rsidP="00910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6C62A" w14:textId="5B46064B" w:rsidR="00C73F5A" w:rsidRDefault="00C73F5A" w:rsidP="00C73F5A">
    <w:pPr>
      <w:pStyle w:val="Footer"/>
      <w:tabs>
        <w:tab w:val="clear" w:pos="4536"/>
        <w:tab w:val="clear" w:pos="9072"/>
        <w:tab w:val="center" w:pos="567"/>
        <w:tab w:val="left" w:pos="5529"/>
        <w:tab w:val="right" w:pos="14004"/>
      </w:tabs>
      <w:jc w:val="center"/>
    </w:pPr>
    <w:r>
      <w:rPr>
        <w:noProof/>
      </w:rPr>
      <w:drawing>
        <wp:inline distT="0" distB="0" distL="0" distR="0" wp14:anchorId="0A7AA363" wp14:editId="1DDABB6C">
          <wp:extent cx="918000" cy="360000"/>
          <wp:effectExtent l="0" t="0" r="0" b="2540"/>
          <wp:docPr id="1" name="Afbeelding 1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C73F5A">
      <w:t xml:space="preserve">Bijlage </w:t>
    </w:r>
    <w:r w:rsidR="006D6B66">
      <w:t>5 Sjabloon SEO-adviesrapport – FED_PF_D1-K1_1v1</w:t>
    </w:r>
    <w:r>
      <w:tab/>
    </w:r>
    <w:r>
      <w:rPr>
        <w:szCs w:val="16"/>
      </w:rPr>
      <w:fldChar w:fldCharType="begin"/>
    </w:r>
    <w:r>
      <w:rPr>
        <w:szCs w:val="16"/>
      </w:rPr>
      <w:instrText>PAGE</w:instrText>
    </w:r>
    <w:r>
      <w:rPr>
        <w:szCs w:val="16"/>
      </w:rPr>
      <w:fldChar w:fldCharType="separate"/>
    </w:r>
    <w:r>
      <w:rPr>
        <w:szCs w:val="16"/>
      </w:rPr>
      <w:t>2</w:t>
    </w:r>
    <w:r>
      <w:rPr>
        <w:szCs w:val="16"/>
      </w:rPr>
      <w:fldChar w:fldCharType="end"/>
    </w:r>
    <w:r>
      <w:rPr>
        <w:szCs w:val="16"/>
      </w:rPr>
      <w:t>/</w:t>
    </w:r>
    <w:r>
      <w:rPr>
        <w:szCs w:val="16"/>
      </w:rPr>
      <w:fldChar w:fldCharType="begin"/>
    </w:r>
    <w:r>
      <w:rPr>
        <w:szCs w:val="16"/>
      </w:rPr>
      <w:instrText>NUMPAGES</w:instrText>
    </w:r>
    <w:r>
      <w:rPr>
        <w:szCs w:val="16"/>
      </w:rPr>
      <w:fldChar w:fldCharType="separate"/>
    </w:r>
    <w:r>
      <w:rPr>
        <w:szCs w:val="16"/>
      </w:rPr>
      <w:t>3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AF5B5" w14:textId="77777777" w:rsidR="00382776" w:rsidRDefault="00382776" w:rsidP="00910A2E">
      <w:pPr>
        <w:spacing w:line="240" w:lineRule="auto"/>
      </w:pPr>
      <w:r>
        <w:separator/>
      </w:r>
    </w:p>
  </w:footnote>
  <w:footnote w:type="continuationSeparator" w:id="0">
    <w:p w14:paraId="04A52DAF" w14:textId="77777777" w:rsidR="00382776" w:rsidRDefault="00382776" w:rsidP="00910A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4F"/>
    <w:multiLevelType w:val="hybridMultilevel"/>
    <w:tmpl w:val="48C887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974F7"/>
    <w:multiLevelType w:val="hybridMultilevel"/>
    <w:tmpl w:val="09B232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20686"/>
    <w:multiLevelType w:val="hybridMultilevel"/>
    <w:tmpl w:val="D4926B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14AFB"/>
    <w:multiLevelType w:val="hybridMultilevel"/>
    <w:tmpl w:val="600651B8"/>
    <w:lvl w:ilvl="0" w:tplc="65D2B99C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04BEB"/>
    <w:multiLevelType w:val="hybridMultilevel"/>
    <w:tmpl w:val="7B76F9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70B4E"/>
    <w:multiLevelType w:val="hybridMultilevel"/>
    <w:tmpl w:val="A0D474B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202B3"/>
    <w:multiLevelType w:val="hybridMultilevel"/>
    <w:tmpl w:val="6E484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F0C81"/>
    <w:multiLevelType w:val="hybridMultilevel"/>
    <w:tmpl w:val="CC78AF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039E6"/>
    <w:multiLevelType w:val="hybridMultilevel"/>
    <w:tmpl w:val="BF1AF9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73136"/>
    <w:multiLevelType w:val="hybridMultilevel"/>
    <w:tmpl w:val="3176CA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A56BE"/>
    <w:multiLevelType w:val="hybridMultilevel"/>
    <w:tmpl w:val="7200FC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A5821"/>
    <w:multiLevelType w:val="hybridMultilevel"/>
    <w:tmpl w:val="7C0AF4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C0E48"/>
    <w:multiLevelType w:val="hybridMultilevel"/>
    <w:tmpl w:val="27903C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273B0"/>
    <w:multiLevelType w:val="hybridMultilevel"/>
    <w:tmpl w:val="DD00D5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E3E7A"/>
    <w:multiLevelType w:val="hybridMultilevel"/>
    <w:tmpl w:val="7200FC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0D219E"/>
    <w:multiLevelType w:val="hybridMultilevel"/>
    <w:tmpl w:val="EB50F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26F30"/>
    <w:multiLevelType w:val="hybridMultilevel"/>
    <w:tmpl w:val="9294B3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02138F"/>
    <w:multiLevelType w:val="hybridMultilevel"/>
    <w:tmpl w:val="1CE02A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21639"/>
    <w:multiLevelType w:val="hybridMultilevel"/>
    <w:tmpl w:val="628CFB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B3633"/>
    <w:multiLevelType w:val="hybridMultilevel"/>
    <w:tmpl w:val="E4C4E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B5F8C"/>
    <w:multiLevelType w:val="hybridMultilevel"/>
    <w:tmpl w:val="8D02EB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40707E"/>
    <w:multiLevelType w:val="hybridMultilevel"/>
    <w:tmpl w:val="CE144E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06F9C"/>
    <w:multiLevelType w:val="hybridMultilevel"/>
    <w:tmpl w:val="E326DD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65C41"/>
    <w:multiLevelType w:val="hybridMultilevel"/>
    <w:tmpl w:val="0C86B3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31772"/>
    <w:multiLevelType w:val="hybridMultilevel"/>
    <w:tmpl w:val="41C6BB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67B8F"/>
    <w:multiLevelType w:val="hybridMultilevel"/>
    <w:tmpl w:val="FF0AE3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77AE2"/>
    <w:multiLevelType w:val="hybridMultilevel"/>
    <w:tmpl w:val="193A1D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D95703"/>
    <w:multiLevelType w:val="hybridMultilevel"/>
    <w:tmpl w:val="B2BC8D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F3D73"/>
    <w:multiLevelType w:val="hybridMultilevel"/>
    <w:tmpl w:val="489256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FC282C"/>
    <w:multiLevelType w:val="hybridMultilevel"/>
    <w:tmpl w:val="B86A3D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B3AFA"/>
    <w:multiLevelType w:val="hybridMultilevel"/>
    <w:tmpl w:val="8A7EA6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C26B8"/>
    <w:multiLevelType w:val="hybridMultilevel"/>
    <w:tmpl w:val="40961F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D57066"/>
    <w:multiLevelType w:val="hybridMultilevel"/>
    <w:tmpl w:val="B958EC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4D765B"/>
    <w:multiLevelType w:val="hybridMultilevel"/>
    <w:tmpl w:val="9912C9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226121">
    <w:abstractNumId w:val="3"/>
  </w:num>
  <w:num w:numId="2" w16cid:durableId="1932154894">
    <w:abstractNumId w:val="29"/>
  </w:num>
  <w:num w:numId="3" w16cid:durableId="1006711229">
    <w:abstractNumId w:val="5"/>
  </w:num>
  <w:num w:numId="4" w16cid:durableId="1815290040">
    <w:abstractNumId w:val="30"/>
  </w:num>
  <w:num w:numId="5" w16cid:durableId="1891530459">
    <w:abstractNumId w:val="12"/>
  </w:num>
  <w:num w:numId="6" w16cid:durableId="288443061">
    <w:abstractNumId w:val="28"/>
  </w:num>
  <w:num w:numId="7" w16cid:durableId="11685152">
    <w:abstractNumId w:val="0"/>
  </w:num>
  <w:num w:numId="8" w16cid:durableId="1398243047">
    <w:abstractNumId w:val="31"/>
  </w:num>
  <w:num w:numId="9" w16cid:durableId="674259978">
    <w:abstractNumId w:val="16"/>
  </w:num>
  <w:num w:numId="10" w16cid:durableId="806901738">
    <w:abstractNumId w:val="23"/>
  </w:num>
  <w:num w:numId="11" w16cid:durableId="824514424">
    <w:abstractNumId w:val="25"/>
  </w:num>
  <w:num w:numId="12" w16cid:durableId="1371803973">
    <w:abstractNumId w:val="11"/>
  </w:num>
  <w:num w:numId="13" w16cid:durableId="1880169542">
    <w:abstractNumId w:val="24"/>
  </w:num>
  <w:num w:numId="14" w16cid:durableId="757482320">
    <w:abstractNumId w:val="17"/>
  </w:num>
  <w:num w:numId="15" w16cid:durableId="227621021">
    <w:abstractNumId w:val="9"/>
  </w:num>
  <w:num w:numId="16" w16cid:durableId="1364525068">
    <w:abstractNumId w:val="1"/>
  </w:num>
  <w:num w:numId="17" w16cid:durableId="1362589692">
    <w:abstractNumId w:val="15"/>
  </w:num>
  <w:num w:numId="18" w16cid:durableId="277420339">
    <w:abstractNumId w:val="4"/>
  </w:num>
  <w:num w:numId="19" w16cid:durableId="221911720">
    <w:abstractNumId w:val="33"/>
  </w:num>
  <w:num w:numId="20" w16cid:durableId="243882845">
    <w:abstractNumId w:val="20"/>
  </w:num>
  <w:num w:numId="21" w16cid:durableId="751699703">
    <w:abstractNumId w:val="32"/>
  </w:num>
  <w:num w:numId="22" w16cid:durableId="1304963094">
    <w:abstractNumId w:val="27"/>
  </w:num>
  <w:num w:numId="23" w16cid:durableId="955253900">
    <w:abstractNumId w:val="22"/>
  </w:num>
  <w:num w:numId="24" w16cid:durableId="6565722">
    <w:abstractNumId w:val="21"/>
  </w:num>
  <w:num w:numId="25" w16cid:durableId="1969432152">
    <w:abstractNumId w:val="18"/>
  </w:num>
  <w:num w:numId="26" w16cid:durableId="2063748141">
    <w:abstractNumId w:val="13"/>
  </w:num>
  <w:num w:numId="27" w16cid:durableId="669718164">
    <w:abstractNumId w:val="6"/>
  </w:num>
  <w:num w:numId="28" w16cid:durableId="2074816051">
    <w:abstractNumId w:val="2"/>
  </w:num>
  <w:num w:numId="29" w16cid:durableId="37437391">
    <w:abstractNumId w:val="26"/>
  </w:num>
  <w:num w:numId="30" w16cid:durableId="1682853206">
    <w:abstractNumId w:val="19"/>
  </w:num>
  <w:num w:numId="31" w16cid:durableId="1785071263">
    <w:abstractNumId w:val="7"/>
  </w:num>
  <w:num w:numId="32" w16cid:durableId="1602447911">
    <w:abstractNumId w:val="14"/>
  </w:num>
  <w:num w:numId="33" w16cid:durableId="1105687246">
    <w:abstractNumId w:val="10"/>
  </w:num>
  <w:num w:numId="34" w16cid:durableId="15973282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6D"/>
    <w:rsid w:val="0009006D"/>
    <w:rsid w:val="00095F6E"/>
    <w:rsid w:val="000C018E"/>
    <w:rsid w:val="000F27C9"/>
    <w:rsid w:val="00102366"/>
    <w:rsid w:val="00102914"/>
    <w:rsid w:val="0017583A"/>
    <w:rsid w:val="001763E3"/>
    <w:rsid w:val="001F5A9F"/>
    <w:rsid w:val="002447F3"/>
    <w:rsid w:val="0026276D"/>
    <w:rsid w:val="002D0DFA"/>
    <w:rsid w:val="002F2CE7"/>
    <w:rsid w:val="00382776"/>
    <w:rsid w:val="00383605"/>
    <w:rsid w:val="003D6858"/>
    <w:rsid w:val="00453FAC"/>
    <w:rsid w:val="00544045"/>
    <w:rsid w:val="005808B9"/>
    <w:rsid w:val="00594DA0"/>
    <w:rsid w:val="006069E2"/>
    <w:rsid w:val="0069446E"/>
    <w:rsid w:val="006A4BEF"/>
    <w:rsid w:val="006A6D22"/>
    <w:rsid w:val="006D6B66"/>
    <w:rsid w:val="007170A1"/>
    <w:rsid w:val="007511FE"/>
    <w:rsid w:val="007A11C2"/>
    <w:rsid w:val="00881F6F"/>
    <w:rsid w:val="0088515A"/>
    <w:rsid w:val="008D64AC"/>
    <w:rsid w:val="008E7EC5"/>
    <w:rsid w:val="008F545D"/>
    <w:rsid w:val="00910A2E"/>
    <w:rsid w:val="009423AA"/>
    <w:rsid w:val="00996768"/>
    <w:rsid w:val="00996828"/>
    <w:rsid w:val="00A21604"/>
    <w:rsid w:val="00A878DF"/>
    <w:rsid w:val="00AA3AF9"/>
    <w:rsid w:val="00AB0215"/>
    <w:rsid w:val="00AB7A80"/>
    <w:rsid w:val="00AF088B"/>
    <w:rsid w:val="00AF3665"/>
    <w:rsid w:val="00B21BF4"/>
    <w:rsid w:val="00B37CE4"/>
    <w:rsid w:val="00B54821"/>
    <w:rsid w:val="00B66101"/>
    <w:rsid w:val="00B9493B"/>
    <w:rsid w:val="00BE16DC"/>
    <w:rsid w:val="00C02B53"/>
    <w:rsid w:val="00C308CF"/>
    <w:rsid w:val="00C73F5A"/>
    <w:rsid w:val="00C84117"/>
    <w:rsid w:val="00CB3D2A"/>
    <w:rsid w:val="00CD2BFE"/>
    <w:rsid w:val="00CE1BE8"/>
    <w:rsid w:val="00D26CD4"/>
    <w:rsid w:val="00D46F78"/>
    <w:rsid w:val="00D83994"/>
    <w:rsid w:val="00DC78DE"/>
    <w:rsid w:val="00E04CE0"/>
    <w:rsid w:val="00E319FA"/>
    <w:rsid w:val="00E44E58"/>
    <w:rsid w:val="00E85AC8"/>
    <w:rsid w:val="00EA2A08"/>
    <w:rsid w:val="00EC4011"/>
    <w:rsid w:val="00F4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38A5BEC"/>
  <w15:chartTrackingRefBased/>
  <w15:docId w15:val="{9F2E4078-51C2-4097-A0ED-A1C0206F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9FA"/>
    <w:pPr>
      <w:spacing w:after="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19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6355B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10A2E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DefaultParagraphFont"/>
    <w:rsid w:val="00383605"/>
    <w:rPr>
      <w:color w:val="FFFFFF" w:themeColor="background1"/>
      <w:sz w:val="40"/>
    </w:rPr>
  </w:style>
  <w:style w:type="paragraph" w:styleId="Header">
    <w:name w:val="header"/>
    <w:basedOn w:val="Normal"/>
    <w:link w:val="Header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A2E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7583A"/>
    <w:rPr>
      <w:rFonts w:ascii="Calibri" w:hAnsi="Calibri"/>
      <w:sz w:val="16"/>
    </w:rPr>
  </w:style>
  <w:style w:type="table" w:styleId="TableGrid">
    <w:name w:val="Table Grid"/>
    <w:basedOn w:val="TableNormal"/>
    <w:uiPriority w:val="5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E319FA"/>
    <w:rPr>
      <w:rFonts w:asciiTheme="majorHAnsi" w:eastAsiaTheme="majorEastAsia" w:hAnsiTheme="majorHAnsi" w:cstheme="majorBidi"/>
      <w:i/>
      <w:iCs/>
      <w:color w:val="56355B" w:themeColor="text2"/>
    </w:rPr>
  </w:style>
  <w:style w:type="table" w:customStyle="1" w:styleId="SPLVeldnamendonkerpaars-1ekolomentotaalrijgroen">
    <w:name w:val="SPL Veldnamen donkerpaars - 1e kolom en totaalrij groen"/>
    <w:basedOn w:val="TableNormal"/>
    <w:uiPriority w:val="99"/>
    <w:rsid w:val="00EA2A08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rPr>
        <w:rFonts w:ascii="Calibri" w:hAnsi="Calibri"/>
        <w:color w:val="auto"/>
        <w:sz w:val="22"/>
      </w:rPr>
      <w:tblPr/>
      <w:tcPr>
        <w:shd w:val="clear" w:color="auto" w:fill="9DBDE2" w:themeFill="accent1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94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46E"/>
    <w:rPr>
      <w:rFonts w:ascii="Calibri" w:eastAsia="Calibri" w:hAnsi="Calibri" w:cs="Times New Roman"/>
      <w:sz w:val="20"/>
      <w:szCs w:val="20"/>
    </w:rPr>
  </w:style>
  <w:style w:type="table" w:styleId="PlainTable2">
    <w:name w:val="Plain Table 2"/>
    <w:basedOn w:val="TableNorma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tte\Downloads\jjmmdd_in_Bijlage%20x%20Naam%20bijlage%20(liggend%20zonder%20voorblad).dotx" TargetMode="External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5c6331a-2a23-464e-9aa5-03df216f8e92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488BDDF616647B14E6F02A98E31CD" ma:contentTypeVersion="13" ma:contentTypeDescription="Een nieuw document maken." ma:contentTypeScope="" ma:versionID="83b176e7814263f88f687062faa10279">
  <xsd:schema xmlns:xsd="http://www.w3.org/2001/XMLSchema" xmlns:xs="http://www.w3.org/2001/XMLSchema" xmlns:p="http://schemas.microsoft.com/office/2006/metadata/properties" xmlns:ns2="edf650dd-68a3-4ff8-a81e-f15eb924d68f" xmlns:ns3="35c6331a-2a23-464e-9aa5-03df216f8e92" targetNamespace="http://schemas.microsoft.com/office/2006/metadata/properties" ma:root="true" ma:fieldsID="7d12dcacd79522b38473dae8b142c766" ns2:_="" ns3:_="">
    <xsd:import namespace="edf650dd-68a3-4ff8-a81e-f15eb924d68f"/>
    <xsd:import namespace="35c6331a-2a23-464e-9aa5-03df216f8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650dd-68a3-4ff8-a81e-f15eb924d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6331a-2a23-464e-9aa5-03df216f8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9F8FEE-0339-4AC1-80D5-24C9951080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4C6EA6-0A0F-4D9C-A269-707DAB39AA2F}">
  <ds:schemaRefs>
    <ds:schemaRef ds:uri="http://schemas.microsoft.com/office/2006/metadata/properties"/>
    <ds:schemaRef ds:uri="http://schemas.microsoft.com/office/infopath/2007/PartnerControls"/>
    <ds:schemaRef ds:uri="35c6331a-2a23-464e-9aa5-03df216f8e92"/>
  </ds:schemaRefs>
</ds:datastoreItem>
</file>

<file path=customXml/itemProps3.xml><?xml version="1.0" encoding="utf-8"?>
<ds:datastoreItem xmlns:ds="http://schemas.openxmlformats.org/officeDocument/2006/customXml" ds:itemID="{12561C3D-8332-4B44-9979-CFE23DDDDC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113BDA-C266-4F9B-8ADA-A09701247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650dd-68a3-4ff8-a81e-f15eb924d68f"/>
    <ds:schemaRef ds:uri="35c6331a-2a23-464e-9aa5-03df216f8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jjmmdd_in_Bijlage x Naam bijlage (liggend zonder voorblad)</Template>
  <TotalTime>18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Lotte</dc:creator>
  <cp:keywords/>
  <dc:description/>
  <cp:lastModifiedBy>Chaipotha, Beam</cp:lastModifiedBy>
  <cp:revision>10</cp:revision>
  <dcterms:created xsi:type="dcterms:W3CDTF">2022-10-13T09:00:00Z</dcterms:created>
  <dcterms:modified xsi:type="dcterms:W3CDTF">2026-05-25T12:53:00Z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0x010100B09488BDDF616647B14E6F02A98E31CD</vt:lpwstr>
  </property>
  <property fmtid="{D5CDD505-2E9C-101B-9397-08002B2CF9AE}" pid="3" name="Order">
    <vt:r8>486900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_ColorTag">
    <vt:lpwstr/>
  </property>
</Properties>
</file>