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B2EAD" w14:textId="77777777" w:rsidR="00507088" w:rsidRPr="001761E2" w:rsidRDefault="00507088" w:rsidP="006B5218">
      <w:pPr>
        <w:jc w:val="center"/>
        <w:rPr>
          <w:sz w:val="48"/>
          <w:szCs w:val="48"/>
        </w:rPr>
      </w:pPr>
      <w:r w:rsidRPr="001761E2">
        <w:rPr>
          <w:sz w:val="48"/>
          <w:szCs w:val="48"/>
        </w:rPr>
        <w:t>Examenopdrachten</w:t>
      </w:r>
    </w:p>
    <w:p w14:paraId="545A8B72" w14:textId="3BE58D00" w:rsidR="008E0EE0" w:rsidRPr="001761E2" w:rsidRDefault="00507088" w:rsidP="006B5218">
      <w:pPr>
        <w:jc w:val="center"/>
        <w:rPr>
          <w:sz w:val="40"/>
          <w:szCs w:val="40"/>
        </w:rPr>
      </w:pPr>
      <w:r w:rsidRPr="001761E2">
        <w:rPr>
          <w:sz w:val="40"/>
          <w:szCs w:val="40"/>
        </w:rPr>
        <w:t>Examenportfolio</w:t>
      </w:r>
      <w:r w:rsidR="00B44996">
        <w:rPr>
          <w:sz w:val="40"/>
          <w:szCs w:val="40"/>
        </w:rPr>
        <w:t xml:space="preserve"> PF – 1v1</w:t>
      </w:r>
    </w:p>
    <w:p w14:paraId="3C24E2FC" w14:textId="77777777" w:rsidR="00E20EB2" w:rsidRPr="001761E2" w:rsidRDefault="00E20EB2" w:rsidP="00910A2E"/>
    <w:p w14:paraId="6E24A613" w14:textId="77777777" w:rsidR="00754839" w:rsidRPr="001761E2" w:rsidRDefault="00754839" w:rsidP="00910A2E"/>
    <w:p w14:paraId="0F042084" w14:textId="77777777" w:rsidR="00E20EB2" w:rsidRPr="001761E2" w:rsidRDefault="00E20EB2" w:rsidP="00910A2E"/>
    <w:p w14:paraId="2C6013F0" w14:textId="77777777" w:rsidR="00E20EB2" w:rsidRPr="001761E2" w:rsidRDefault="00E20EB2" w:rsidP="00910A2E"/>
    <w:p w14:paraId="7CE9A990" w14:textId="77777777" w:rsidR="00F86F0C" w:rsidRPr="001761E2" w:rsidRDefault="00F86F0C" w:rsidP="00910A2E"/>
    <w:p w14:paraId="2B1AEF2D" w14:textId="77777777" w:rsidR="00E62591" w:rsidRPr="001761E2" w:rsidRDefault="00E62591" w:rsidP="00910A2E"/>
    <w:p w14:paraId="4356608C" w14:textId="77777777" w:rsidR="00E62591" w:rsidRPr="001761E2" w:rsidRDefault="00E62591" w:rsidP="00910A2E"/>
    <w:p w14:paraId="63C2B479" w14:textId="77777777" w:rsidR="00E62591" w:rsidRPr="001761E2" w:rsidRDefault="00E62591" w:rsidP="00910A2E"/>
    <w:p w14:paraId="3F926916" w14:textId="77777777" w:rsidR="00237180" w:rsidRPr="001761E2" w:rsidRDefault="00237180" w:rsidP="00910A2E"/>
    <w:p w14:paraId="6ED656BE" w14:textId="77777777" w:rsidR="00237180" w:rsidRPr="001761E2" w:rsidRDefault="00237180" w:rsidP="00910A2E"/>
    <w:p w14:paraId="2FCAAA7D" w14:textId="77777777" w:rsidR="00237180" w:rsidRPr="001761E2" w:rsidRDefault="00237180" w:rsidP="00910A2E"/>
    <w:p w14:paraId="0CFB53CE" w14:textId="77777777" w:rsidR="00237180" w:rsidRPr="001761E2" w:rsidRDefault="00237180" w:rsidP="00910A2E"/>
    <w:p w14:paraId="20CAC9E0" w14:textId="77777777" w:rsidR="00237180" w:rsidRPr="001761E2" w:rsidRDefault="00237180" w:rsidP="00910A2E"/>
    <w:p w14:paraId="1EAF4728" w14:textId="77777777" w:rsidR="00237180" w:rsidRPr="001761E2" w:rsidRDefault="00237180" w:rsidP="00910A2E"/>
    <w:tbl>
      <w:tblPr>
        <w:tblStyle w:val="SPLVeldnamendonkerpaars-1ekolomentotaalrijgroen"/>
        <w:tblW w:w="9180" w:type="dxa"/>
        <w:tblLook w:val="04A0" w:firstRow="1" w:lastRow="0" w:firstColumn="1" w:lastColumn="0" w:noHBand="0" w:noVBand="1"/>
      </w:tblPr>
      <w:tblGrid>
        <w:gridCol w:w="2382"/>
        <w:gridCol w:w="4984"/>
        <w:gridCol w:w="1814"/>
      </w:tblGrid>
      <w:tr w:rsidR="00A8622F" w:rsidRPr="001761E2" w14:paraId="30BA96F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0" w:type="dxa"/>
            <w:gridSpan w:val="3"/>
            <w:shd w:val="clear" w:color="auto" w:fill="56355B"/>
          </w:tcPr>
          <w:p w14:paraId="45498686" w14:textId="77777777" w:rsidR="00A8622F" w:rsidRPr="001761E2" w:rsidRDefault="00A8622F">
            <w:pPr>
              <w:jc w:val="center"/>
              <w:rPr>
                <w:b/>
              </w:rPr>
            </w:pPr>
            <w:r w:rsidRPr="001761E2">
              <w:rPr>
                <w:b/>
                <w:color w:val="FFFFFF" w:themeColor="background1"/>
              </w:rPr>
              <w:t>Algemene informatie</w:t>
            </w:r>
          </w:p>
        </w:tc>
      </w:tr>
      <w:tr w:rsidR="00A8622F" w:rsidRPr="001761E2" w14:paraId="5DAA0331" w14:textId="77777777" w:rsidTr="00072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013EB590" w14:textId="77777777" w:rsidR="00A8622F" w:rsidRPr="001761E2" w:rsidRDefault="00A8622F">
            <w:r w:rsidRPr="001761E2">
              <w:t>Examenvorm</w:t>
            </w:r>
          </w:p>
        </w:tc>
        <w:tc>
          <w:tcPr>
            <w:tcW w:w="6798" w:type="dxa"/>
            <w:gridSpan w:val="2"/>
          </w:tcPr>
          <w:p w14:paraId="5DC80664" w14:textId="77777777" w:rsidR="00A8622F" w:rsidRPr="001761E2" w:rsidRDefault="00A8622F">
            <w:pPr>
              <w:cnfStyle w:val="000000100000" w:firstRow="0" w:lastRow="0" w:firstColumn="0" w:lastColumn="0" w:oddVBand="0" w:evenVBand="0" w:oddHBand="1" w:evenHBand="0" w:firstRowFirstColumn="0" w:firstRowLastColumn="0" w:lastRowFirstColumn="0" w:lastRowLastColumn="0"/>
            </w:pPr>
            <w:r w:rsidRPr="001761E2">
              <w:t xml:space="preserve">Examenportfolio - Praktijkexamen in de beroepspraktijk </w:t>
            </w:r>
            <w:r w:rsidR="00795133">
              <w:t>en/</w:t>
            </w:r>
            <w:r w:rsidRPr="001761E2">
              <w:t>of in een gesimuleerde omgeving</w:t>
            </w:r>
          </w:p>
        </w:tc>
      </w:tr>
      <w:tr w:rsidR="00A8622F" w:rsidRPr="001761E2" w14:paraId="45200208" w14:textId="77777777" w:rsidTr="000724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5E496470" w14:textId="02C630DF" w:rsidR="00A8622F" w:rsidRPr="001761E2" w:rsidRDefault="00A8622F">
            <w:r w:rsidRPr="001761E2">
              <w:t>K</w:t>
            </w:r>
            <w:r w:rsidR="009169A8">
              <w:t>euzedeel</w:t>
            </w:r>
            <w:r w:rsidR="00072466">
              <w:t>code en cohort</w:t>
            </w:r>
          </w:p>
        </w:tc>
        <w:tc>
          <w:tcPr>
            <w:tcW w:w="4984" w:type="dxa"/>
          </w:tcPr>
          <w:p w14:paraId="409EFD45" w14:textId="17986897" w:rsidR="00A8622F" w:rsidRPr="001761E2" w:rsidRDefault="00270E3B">
            <w:pPr>
              <w:cnfStyle w:val="000000010000" w:firstRow="0" w:lastRow="0" w:firstColumn="0" w:lastColumn="0" w:oddVBand="0" w:evenVBand="0" w:oddHBand="0" w:evenHBand="1" w:firstRowFirstColumn="0" w:firstRowLastColumn="0" w:lastRowFirstColumn="0" w:lastRowLastColumn="0"/>
            </w:pPr>
            <w:r>
              <w:t>K0</w:t>
            </w:r>
            <w:r w:rsidR="00072466">
              <w:t xml:space="preserve">722 </w:t>
            </w:r>
            <w:proofErr w:type="spellStart"/>
            <w:r w:rsidR="00B83D1B">
              <w:t>Frontend</w:t>
            </w:r>
            <w:proofErr w:type="spellEnd"/>
            <w:r w:rsidR="00B83D1B">
              <w:t xml:space="preserve"> </w:t>
            </w:r>
            <w:r w:rsidR="00B21E41">
              <w:t>d</w:t>
            </w:r>
            <w:r w:rsidR="00B83D1B">
              <w:t>evelopment</w:t>
            </w:r>
          </w:p>
        </w:tc>
        <w:tc>
          <w:tcPr>
            <w:tcW w:w="1814" w:type="dxa"/>
          </w:tcPr>
          <w:p w14:paraId="2E671F14" w14:textId="1E99C704" w:rsidR="00A8622F" w:rsidRPr="001761E2" w:rsidRDefault="00D07849">
            <w:pPr>
              <w:cnfStyle w:val="000000010000" w:firstRow="0" w:lastRow="0" w:firstColumn="0" w:lastColumn="0" w:oddVBand="0" w:evenVBand="0" w:oddHBand="0" w:evenHBand="1" w:firstRowFirstColumn="0" w:firstRowLastColumn="0" w:lastRowFirstColumn="0" w:lastRowLastColumn="0"/>
            </w:pPr>
            <w:r>
              <w:t>2016 en verder</w:t>
            </w:r>
          </w:p>
        </w:tc>
      </w:tr>
      <w:tr w:rsidR="00A8622F" w:rsidRPr="001761E2" w14:paraId="11183934" w14:textId="77777777" w:rsidTr="00072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77FAB67C" w14:textId="6E20DA20" w:rsidR="00A8622F" w:rsidRPr="001761E2" w:rsidRDefault="009169A8">
            <w:r>
              <w:t>Examencode</w:t>
            </w:r>
            <w:r w:rsidR="00DF448B">
              <w:t xml:space="preserve"> en studielast</w:t>
            </w:r>
          </w:p>
        </w:tc>
        <w:tc>
          <w:tcPr>
            <w:tcW w:w="4984" w:type="dxa"/>
          </w:tcPr>
          <w:p w14:paraId="68379B1F" w14:textId="1A2B3AE3" w:rsidR="00A8622F" w:rsidRPr="001761E2" w:rsidRDefault="002147DC">
            <w:pPr>
              <w:cnfStyle w:val="000000100000" w:firstRow="0" w:lastRow="0" w:firstColumn="0" w:lastColumn="0" w:oddVBand="0" w:evenVBand="0" w:oddHBand="1" w:evenHBand="0" w:firstRowFirstColumn="0" w:firstRowLastColumn="0" w:lastRowFirstColumn="0" w:lastRowLastColumn="0"/>
            </w:pPr>
            <w:r>
              <w:t>FED_PF_D1-K1_1v1</w:t>
            </w:r>
          </w:p>
        </w:tc>
        <w:tc>
          <w:tcPr>
            <w:tcW w:w="1814" w:type="dxa"/>
          </w:tcPr>
          <w:p w14:paraId="3846D9A4" w14:textId="7662C7B3" w:rsidR="00A8622F" w:rsidRPr="001761E2" w:rsidRDefault="00DF448B">
            <w:pPr>
              <w:cnfStyle w:val="000000100000" w:firstRow="0" w:lastRow="0" w:firstColumn="0" w:lastColumn="0" w:oddVBand="0" w:evenVBand="0" w:oddHBand="1" w:evenHBand="0" w:firstRowFirstColumn="0" w:firstRowLastColumn="0" w:lastRowFirstColumn="0" w:lastRowLastColumn="0"/>
            </w:pPr>
            <w:r>
              <w:t xml:space="preserve">240 </w:t>
            </w:r>
            <w:proofErr w:type="spellStart"/>
            <w:r>
              <w:t>sbu</w:t>
            </w:r>
            <w:proofErr w:type="spellEnd"/>
          </w:p>
        </w:tc>
      </w:tr>
      <w:tr w:rsidR="00A8622F" w:rsidRPr="001761E2" w14:paraId="4C1096C0" w14:textId="77777777" w:rsidTr="000724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69574473" w14:textId="77777777" w:rsidR="00A8622F" w:rsidRPr="001761E2" w:rsidRDefault="00A8622F">
            <w:r w:rsidRPr="001761E2">
              <w:t xml:space="preserve">Kerntaak </w:t>
            </w:r>
          </w:p>
        </w:tc>
        <w:tc>
          <w:tcPr>
            <w:tcW w:w="6798" w:type="dxa"/>
            <w:gridSpan w:val="2"/>
          </w:tcPr>
          <w:p w14:paraId="53E9D155" w14:textId="77CB74D4" w:rsidR="00A8622F" w:rsidRPr="001761E2" w:rsidRDefault="00DF448B">
            <w:pPr>
              <w:cnfStyle w:val="000000010000" w:firstRow="0" w:lastRow="0" w:firstColumn="0" w:lastColumn="0" w:oddVBand="0" w:evenVBand="0" w:oddHBand="0" w:evenHBand="1" w:firstRowFirstColumn="0" w:firstRowLastColumn="0" w:lastRowFirstColumn="0" w:lastRowLastColumn="0"/>
            </w:pPr>
            <w:r>
              <w:t>D1-K1</w:t>
            </w:r>
            <w:r w:rsidR="00691450">
              <w:t xml:space="preserve">: Ontwikkelt een </w:t>
            </w:r>
            <w:proofErr w:type="spellStart"/>
            <w:r w:rsidR="00691450">
              <w:t>frontend</w:t>
            </w:r>
            <w:proofErr w:type="spellEnd"/>
            <w:r w:rsidR="00691450">
              <w:t xml:space="preserve"> met behulp van </w:t>
            </w:r>
            <w:proofErr w:type="spellStart"/>
            <w:r w:rsidR="00691450">
              <w:t>frontend</w:t>
            </w:r>
            <w:proofErr w:type="spellEnd"/>
            <w:r w:rsidR="00691450">
              <w:t xml:space="preserve"> development tools</w:t>
            </w:r>
            <w:r w:rsidR="00796E64">
              <w:t>.</w:t>
            </w:r>
          </w:p>
        </w:tc>
      </w:tr>
      <w:tr w:rsidR="00A8622F" w:rsidRPr="001761E2" w14:paraId="7DE76895" w14:textId="77777777" w:rsidTr="0007246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382" w:type="dxa"/>
          </w:tcPr>
          <w:p w14:paraId="33741AAB" w14:textId="77777777" w:rsidR="00A8622F" w:rsidRPr="001761E2" w:rsidRDefault="00A8622F">
            <w:r w:rsidRPr="001761E2">
              <w:t>Werkprocessen en opdrachtnummers</w:t>
            </w:r>
          </w:p>
        </w:tc>
        <w:tc>
          <w:tcPr>
            <w:tcW w:w="4984" w:type="dxa"/>
          </w:tcPr>
          <w:p w14:paraId="46A391C9" w14:textId="266C0C61" w:rsidR="00A8622F" w:rsidRDefault="00691450">
            <w:pPr>
              <w:cnfStyle w:val="000000100000" w:firstRow="0" w:lastRow="0" w:firstColumn="0" w:lastColumn="0" w:oddVBand="0" w:evenVBand="0" w:oddHBand="1" w:evenHBand="0" w:firstRowFirstColumn="0" w:firstRowLastColumn="0" w:lastRowFirstColumn="0" w:lastRowLastColumn="0"/>
            </w:pPr>
            <w:r>
              <w:t xml:space="preserve">D1-K1-W1: Ontwikkelt de hoofdstructuur </w:t>
            </w:r>
            <w:r w:rsidR="000D26D0">
              <w:t xml:space="preserve">van de </w:t>
            </w:r>
            <w:proofErr w:type="spellStart"/>
            <w:r w:rsidR="000D26D0">
              <w:t>frontend</w:t>
            </w:r>
            <w:proofErr w:type="spellEnd"/>
            <w:r w:rsidR="000D26D0">
              <w:t>.</w:t>
            </w:r>
          </w:p>
          <w:p w14:paraId="00EA6084" w14:textId="0C9522DC" w:rsidR="000D26D0" w:rsidRPr="00EA0DB7" w:rsidRDefault="000D26D0">
            <w:pPr>
              <w:cnfStyle w:val="000000100000" w:firstRow="0" w:lastRow="0" w:firstColumn="0" w:lastColumn="0" w:oddVBand="0" w:evenVBand="0" w:oddHBand="1" w:evenHBand="0" w:firstRowFirstColumn="0" w:firstRowLastColumn="0" w:lastRowFirstColumn="0" w:lastRowLastColumn="0"/>
              <w:rPr>
                <w:lang w:val="en-GB"/>
              </w:rPr>
            </w:pPr>
            <w:r w:rsidRPr="00EA0DB7">
              <w:rPr>
                <w:lang w:val="en-GB"/>
              </w:rPr>
              <w:t xml:space="preserve">D1-K1-W2: </w:t>
            </w:r>
            <w:proofErr w:type="spellStart"/>
            <w:r w:rsidRPr="00EA0DB7">
              <w:rPr>
                <w:lang w:val="en-GB"/>
              </w:rPr>
              <w:t>Maakt</w:t>
            </w:r>
            <w:proofErr w:type="spellEnd"/>
            <w:r w:rsidRPr="00EA0DB7">
              <w:rPr>
                <w:lang w:val="en-GB"/>
              </w:rPr>
              <w:t xml:space="preserve"> </w:t>
            </w:r>
            <w:proofErr w:type="spellStart"/>
            <w:r w:rsidRPr="00EA0DB7">
              <w:rPr>
                <w:lang w:val="en-GB"/>
              </w:rPr>
              <w:t>een</w:t>
            </w:r>
            <w:proofErr w:type="spellEnd"/>
            <w:r w:rsidRPr="00EA0DB7">
              <w:rPr>
                <w:lang w:val="en-GB"/>
              </w:rPr>
              <w:t xml:space="preserve"> user interface responsive.</w:t>
            </w:r>
          </w:p>
          <w:p w14:paraId="082FE093" w14:textId="6CAB8EE0" w:rsidR="000D26D0" w:rsidRPr="001761E2" w:rsidRDefault="000D26D0">
            <w:pPr>
              <w:cnfStyle w:val="000000100000" w:firstRow="0" w:lastRow="0" w:firstColumn="0" w:lastColumn="0" w:oddVBand="0" w:evenVBand="0" w:oddHBand="1" w:evenHBand="0" w:firstRowFirstColumn="0" w:firstRowLastColumn="0" w:lastRowFirstColumn="0" w:lastRowLastColumn="0"/>
            </w:pPr>
            <w:r>
              <w:t xml:space="preserve">D1-K1-W3: Past zoekmachineoptimalisatie (SEO) toe. </w:t>
            </w:r>
          </w:p>
        </w:tc>
        <w:tc>
          <w:tcPr>
            <w:tcW w:w="1814" w:type="dxa"/>
          </w:tcPr>
          <w:p w14:paraId="2FC721B3" w14:textId="155E41CD" w:rsidR="00A8622F" w:rsidRPr="001761E2" w:rsidRDefault="00A8622F">
            <w:pPr>
              <w:cnfStyle w:val="000000100000" w:firstRow="0" w:lastRow="0" w:firstColumn="0" w:lastColumn="0" w:oddVBand="0" w:evenVBand="0" w:oddHBand="1" w:evenHBand="0" w:firstRowFirstColumn="0" w:firstRowLastColumn="0" w:lastRowFirstColumn="0" w:lastRowLastColumn="0"/>
            </w:pPr>
            <w:r w:rsidRPr="001761E2">
              <w:t xml:space="preserve">Opdracht </w:t>
            </w:r>
            <w:r w:rsidR="000D26D0">
              <w:t>1</w:t>
            </w:r>
          </w:p>
          <w:p w14:paraId="36794C6D" w14:textId="77777777" w:rsidR="000D26D0" w:rsidRDefault="000D26D0">
            <w:pPr>
              <w:cnfStyle w:val="000000100000" w:firstRow="0" w:lastRow="0" w:firstColumn="0" w:lastColumn="0" w:oddVBand="0" w:evenVBand="0" w:oddHBand="1" w:evenHBand="0" w:firstRowFirstColumn="0" w:firstRowLastColumn="0" w:lastRowFirstColumn="0" w:lastRowLastColumn="0"/>
            </w:pPr>
          </w:p>
          <w:p w14:paraId="1D40D4F8" w14:textId="77777777" w:rsidR="00A8622F" w:rsidRDefault="00A8622F">
            <w:pPr>
              <w:cnfStyle w:val="000000100000" w:firstRow="0" w:lastRow="0" w:firstColumn="0" w:lastColumn="0" w:oddVBand="0" w:evenVBand="0" w:oddHBand="1" w:evenHBand="0" w:firstRowFirstColumn="0" w:firstRowLastColumn="0" w:lastRowFirstColumn="0" w:lastRowLastColumn="0"/>
            </w:pPr>
            <w:r w:rsidRPr="001761E2">
              <w:t xml:space="preserve">Opdracht </w:t>
            </w:r>
            <w:r w:rsidR="000D26D0">
              <w:t>2</w:t>
            </w:r>
          </w:p>
          <w:p w14:paraId="05648FA5" w14:textId="10AEB4EF" w:rsidR="000D26D0" w:rsidRPr="001761E2" w:rsidRDefault="000D26D0">
            <w:pPr>
              <w:cnfStyle w:val="000000100000" w:firstRow="0" w:lastRow="0" w:firstColumn="0" w:lastColumn="0" w:oddVBand="0" w:evenVBand="0" w:oddHBand="1" w:evenHBand="0" w:firstRowFirstColumn="0" w:firstRowLastColumn="0" w:lastRowFirstColumn="0" w:lastRowLastColumn="0"/>
            </w:pPr>
            <w:r>
              <w:t>Opdracht 3</w:t>
            </w:r>
          </w:p>
        </w:tc>
      </w:tr>
      <w:tr w:rsidR="000D26D0" w:rsidRPr="001761E2" w14:paraId="1F1114D1" w14:textId="77777777" w:rsidTr="00072466">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382" w:type="dxa"/>
          </w:tcPr>
          <w:p w14:paraId="603A02AE" w14:textId="6C916287" w:rsidR="000D26D0" w:rsidRPr="001761E2" w:rsidRDefault="000D26D0">
            <w:r>
              <w:t>Vaststellingsdatum</w:t>
            </w:r>
          </w:p>
        </w:tc>
        <w:tc>
          <w:tcPr>
            <w:tcW w:w="4984" w:type="dxa"/>
          </w:tcPr>
          <w:p w14:paraId="2C85C147" w14:textId="13CE5A80" w:rsidR="000D26D0" w:rsidRDefault="00DD22BA">
            <w:pPr>
              <w:cnfStyle w:val="000000010000" w:firstRow="0" w:lastRow="0" w:firstColumn="0" w:lastColumn="0" w:oddVBand="0" w:evenVBand="0" w:oddHBand="0" w:evenHBand="1" w:firstRowFirstColumn="0" w:firstRowLastColumn="0" w:lastRowFirstColumn="0" w:lastRowLastColumn="0"/>
            </w:pPr>
            <w:r>
              <w:t>09-05-2023</w:t>
            </w:r>
          </w:p>
        </w:tc>
        <w:tc>
          <w:tcPr>
            <w:tcW w:w="1814" w:type="dxa"/>
          </w:tcPr>
          <w:p w14:paraId="22548222" w14:textId="77777777" w:rsidR="000D26D0" w:rsidRPr="001761E2" w:rsidRDefault="000D26D0">
            <w:pPr>
              <w:cnfStyle w:val="000000010000" w:firstRow="0" w:lastRow="0" w:firstColumn="0" w:lastColumn="0" w:oddVBand="0" w:evenVBand="0" w:oddHBand="0" w:evenHBand="1" w:firstRowFirstColumn="0" w:firstRowLastColumn="0" w:lastRowFirstColumn="0" w:lastRowLastColumn="0"/>
            </w:pPr>
          </w:p>
        </w:tc>
      </w:tr>
    </w:tbl>
    <w:p w14:paraId="201E0902" w14:textId="77777777" w:rsidR="00E20EB2" w:rsidRPr="001761E2" w:rsidRDefault="00E20EB2" w:rsidP="00910A2E"/>
    <w:p w14:paraId="3B4C46C7" w14:textId="77777777" w:rsidR="0017583A" w:rsidRPr="001761E2" w:rsidRDefault="0017583A" w:rsidP="00910A2E">
      <w:pPr>
        <w:sectPr w:rsidR="0017583A" w:rsidRPr="001761E2" w:rsidSect="00594DA0">
          <w:headerReference w:type="default" r:id="rId11"/>
          <w:pgSz w:w="11906" w:h="16838"/>
          <w:pgMar w:top="1418" w:right="1418" w:bottom="1418" w:left="1418" w:header="709" w:footer="709" w:gutter="0"/>
          <w:cols w:space="708"/>
          <w:vAlign w:val="bottom"/>
          <w:docGrid w:linePitch="360"/>
        </w:sectPr>
      </w:pPr>
    </w:p>
    <w:sdt>
      <w:sdtPr>
        <w:rPr>
          <w:rFonts w:ascii="Calibri" w:eastAsiaTheme="minorHAnsi" w:hAnsi="Calibri" w:cstheme="minorBidi"/>
          <w:b w:val="0"/>
          <w:color w:val="auto"/>
          <w:sz w:val="22"/>
          <w:szCs w:val="22"/>
          <w:lang w:eastAsia="en-US"/>
        </w:rPr>
        <w:id w:val="-1027783280"/>
        <w:docPartObj>
          <w:docPartGallery w:val="Table of Contents"/>
          <w:docPartUnique/>
        </w:docPartObj>
      </w:sdtPr>
      <w:sdtEndPr>
        <w:rPr>
          <w:bCs/>
        </w:rPr>
      </w:sdtEndPr>
      <w:sdtContent>
        <w:p w14:paraId="78440AD8" w14:textId="77777777" w:rsidR="00C3697A" w:rsidRPr="001761E2" w:rsidRDefault="00C3697A" w:rsidP="00C14AB9">
          <w:pPr>
            <w:pStyle w:val="Kopvaninhoudsopgave"/>
          </w:pPr>
          <w:r w:rsidRPr="001761E2">
            <w:t>Inhoud</w:t>
          </w:r>
        </w:p>
        <w:p w14:paraId="6FD08919" w14:textId="1AFF94CB" w:rsidR="00FC6570" w:rsidRDefault="00C3697A">
          <w:pPr>
            <w:pStyle w:val="Inhopg1"/>
            <w:tabs>
              <w:tab w:val="right" w:leader="dot" w:pos="9062"/>
            </w:tabs>
            <w:rPr>
              <w:rFonts w:asciiTheme="minorHAnsi" w:eastAsiaTheme="minorEastAsia" w:hAnsiTheme="minorHAnsi"/>
              <w:noProof/>
              <w:lang w:eastAsia="nl-NL"/>
            </w:rPr>
          </w:pPr>
          <w:r w:rsidRPr="001761E2">
            <w:fldChar w:fldCharType="begin"/>
          </w:r>
          <w:r w:rsidRPr="001761E2">
            <w:instrText xml:space="preserve"> TOC \o "1-1" \h \z \u </w:instrText>
          </w:r>
          <w:r w:rsidRPr="001761E2">
            <w:fldChar w:fldCharType="separate"/>
          </w:r>
          <w:hyperlink w:anchor="_Toc133908111" w:history="1">
            <w:r w:rsidR="00FC6570" w:rsidRPr="00BC3618">
              <w:rPr>
                <w:rStyle w:val="Hyperlink"/>
                <w:noProof/>
              </w:rPr>
              <w:t>Opbouw examen</w:t>
            </w:r>
            <w:r w:rsidR="00FC6570">
              <w:rPr>
                <w:noProof/>
                <w:webHidden/>
              </w:rPr>
              <w:tab/>
            </w:r>
            <w:r w:rsidR="00FC6570">
              <w:rPr>
                <w:noProof/>
                <w:webHidden/>
              </w:rPr>
              <w:fldChar w:fldCharType="begin"/>
            </w:r>
            <w:r w:rsidR="00FC6570">
              <w:rPr>
                <w:noProof/>
                <w:webHidden/>
              </w:rPr>
              <w:instrText xml:space="preserve"> PAGEREF _Toc133908111 \h </w:instrText>
            </w:r>
            <w:r w:rsidR="00FC6570">
              <w:rPr>
                <w:noProof/>
                <w:webHidden/>
              </w:rPr>
            </w:r>
            <w:r w:rsidR="00FC6570">
              <w:rPr>
                <w:noProof/>
                <w:webHidden/>
              </w:rPr>
              <w:fldChar w:fldCharType="separate"/>
            </w:r>
            <w:r w:rsidR="00FC6570">
              <w:rPr>
                <w:noProof/>
                <w:webHidden/>
              </w:rPr>
              <w:t>3</w:t>
            </w:r>
            <w:r w:rsidR="00FC6570">
              <w:rPr>
                <w:noProof/>
                <w:webHidden/>
              </w:rPr>
              <w:fldChar w:fldCharType="end"/>
            </w:r>
          </w:hyperlink>
        </w:p>
        <w:p w14:paraId="2E2879DF" w14:textId="74FDC474" w:rsidR="00FC6570" w:rsidRDefault="00D81520">
          <w:pPr>
            <w:pStyle w:val="Inhopg1"/>
            <w:tabs>
              <w:tab w:val="right" w:leader="dot" w:pos="9062"/>
            </w:tabs>
            <w:rPr>
              <w:rFonts w:asciiTheme="minorHAnsi" w:eastAsiaTheme="minorEastAsia" w:hAnsiTheme="minorHAnsi"/>
              <w:noProof/>
              <w:lang w:eastAsia="nl-NL"/>
            </w:rPr>
          </w:pPr>
          <w:hyperlink w:anchor="_Toc133908112" w:history="1">
            <w:r w:rsidR="00FC6570" w:rsidRPr="00BC3618">
              <w:rPr>
                <w:rStyle w:val="Hyperlink"/>
                <w:noProof/>
              </w:rPr>
              <w:t>Beoordeling</w:t>
            </w:r>
            <w:r w:rsidR="00FC6570">
              <w:rPr>
                <w:noProof/>
                <w:webHidden/>
              </w:rPr>
              <w:tab/>
            </w:r>
            <w:r w:rsidR="00FC6570">
              <w:rPr>
                <w:noProof/>
                <w:webHidden/>
              </w:rPr>
              <w:fldChar w:fldCharType="begin"/>
            </w:r>
            <w:r w:rsidR="00FC6570">
              <w:rPr>
                <w:noProof/>
                <w:webHidden/>
              </w:rPr>
              <w:instrText xml:space="preserve"> PAGEREF _Toc133908112 \h </w:instrText>
            </w:r>
            <w:r w:rsidR="00FC6570">
              <w:rPr>
                <w:noProof/>
                <w:webHidden/>
              </w:rPr>
            </w:r>
            <w:r w:rsidR="00FC6570">
              <w:rPr>
                <w:noProof/>
                <w:webHidden/>
              </w:rPr>
              <w:fldChar w:fldCharType="separate"/>
            </w:r>
            <w:r w:rsidR="00FC6570">
              <w:rPr>
                <w:noProof/>
                <w:webHidden/>
              </w:rPr>
              <w:t>4</w:t>
            </w:r>
            <w:r w:rsidR="00FC6570">
              <w:rPr>
                <w:noProof/>
                <w:webHidden/>
              </w:rPr>
              <w:fldChar w:fldCharType="end"/>
            </w:r>
          </w:hyperlink>
        </w:p>
        <w:p w14:paraId="61D8282A" w14:textId="08F62CB7" w:rsidR="00FC6570" w:rsidRDefault="00D81520">
          <w:pPr>
            <w:pStyle w:val="Inhopg1"/>
            <w:tabs>
              <w:tab w:val="right" w:leader="dot" w:pos="9062"/>
            </w:tabs>
            <w:rPr>
              <w:rFonts w:asciiTheme="minorHAnsi" w:eastAsiaTheme="minorEastAsia" w:hAnsiTheme="minorHAnsi"/>
              <w:noProof/>
              <w:lang w:eastAsia="nl-NL"/>
            </w:rPr>
          </w:pPr>
          <w:hyperlink w:anchor="_Toc133908113" w:history="1">
            <w:r w:rsidR="00FC6570" w:rsidRPr="00BC3618">
              <w:rPr>
                <w:rStyle w:val="Hyperlink"/>
                <w:noProof/>
              </w:rPr>
              <w:t>Opdracht 1: D1-K1-W1 Ontwikkelt de hoofdstructuur van de frontend</w:t>
            </w:r>
            <w:r w:rsidR="00FC6570">
              <w:rPr>
                <w:noProof/>
                <w:webHidden/>
              </w:rPr>
              <w:tab/>
            </w:r>
            <w:r w:rsidR="00FC6570">
              <w:rPr>
                <w:noProof/>
                <w:webHidden/>
              </w:rPr>
              <w:fldChar w:fldCharType="begin"/>
            </w:r>
            <w:r w:rsidR="00FC6570">
              <w:rPr>
                <w:noProof/>
                <w:webHidden/>
              </w:rPr>
              <w:instrText xml:space="preserve"> PAGEREF _Toc133908113 \h </w:instrText>
            </w:r>
            <w:r w:rsidR="00FC6570">
              <w:rPr>
                <w:noProof/>
                <w:webHidden/>
              </w:rPr>
            </w:r>
            <w:r w:rsidR="00FC6570">
              <w:rPr>
                <w:noProof/>
                <w:webHidden/>
              </w:rPr>
              <w:fldChar w:fldCharType="separate"/>
            </w:r>
            <w:r w:rsidR="00FC6570">
              <w:rPr>
                <w:noProof/>
                <w:webHidden/>
              </w:rPr>
              <w:t>5</w:t>
            </w:r>
            <w:r w:rsidR="00FC6570">
              <w:rPr>
                <w:noProof/>
                <w:webHidden/>
              </w:rPr>
              <w:fldChar w:fldCharType="end"/>
            </w:r>
          </w:hyperlink>
        </w:p>
        <w:p w14:paraId="3C89D063" w14:textId="7C0A835D" w:rsidR="00FC6570" w:rsidRDefault="00D81520">
          <w:pPr>
            <w:pStyle w:val="Inhopg1"/>
            <w:tabs>
              <w:tab w:val="right" w:leader="dot" w:pos="9062"/>
            </w:tabs>
            <w:rPr>
              <w:rFonts w:asciiTheme="minorHAnsi" w:eastAsiaTheme="minorEastAsia" w:hAnsiTheme="minorHAnsi"/>
              <w:noProof/>
              <w:lang w:eastAsia="nl-NL"/>
            </w:rPr>
          </w:pPr>
          <w:hyperlink w:anchor="_Toc133908114" w:history="1">
            <w:r w:rsidR="00FC6570" w:rsidRPr="00BC3618">
              <w:rPr>
                <w:rStyle w:val="Hyperlink"/>
                <w:noProof/>
              </w:rPr>
              <w:t>Opdracht 2: D1-K1-W2 Maakt een user interface responsive</w:t>
            </w:r>
            <w:r w:rsidR="00FC6570">
              <w:rPr>
                <w:noProof/>
                <w:webHidden/>
              </w:rPr>
              <w:tab/>
            </w:r>
            <w:r w:rsidR="00FC6570">
              <w:rPr>
                <w:noProof/>
                <w:webHidden/>
              </w:rPr>
              <w:fldChar w:fldCharType="begin"/>
            </w:r>
            <w:r w:rsidR="00FC6570">
              <w:rPr>
                <w:noProof/>
                <w:webHidden/>
              </w:rPr>
              <w:instrText xml:space="preserve"> PAGEREF _Toc133908114 \h </w:instrText>
            </w:r>
            <w:r w:rsidR="00FC6570">
              <w:rPr>
                <w:noProof/>
                <w:webHidden/>
              </w:rPr>
            </w:r>
            <w:r w:rsidR="00FC6570">
              <w:rPr>
                <w:noProof/>
                <w:webHidden/>
              </w:rPr>
              <w:fldChar w:fldCharType="separate"/>
            </w:r>
            <w:r w:rsidR="00FC6570">
              <w:rPr>
                <w:noProof/>
                <w:webHidden/>
              </w:rPr>
              <w:t>7</w:t>
            </w:r>
            <w:r w:rsidR="00FC6570">
              <w:rPr>
                <w:noProof/>
                <w:webHidden/>
              </w:rPr>
              <w:fldChar w:fldCharType="end"/>
            </w:r>
          </w:hyperlink>
        </w:p>
        <w:p w14:paraId="0E0C4CD8" w14:textId="27D5CB91" w:rsidR="00FC6570" w:rsidRDefault="00D81520">
          <w:pPr>
            <w:pStyle w:val="Inhopg1"/>
            <w:tabs>
              <w:tab w:val="right" w:leader="dot" w:pos="9062"/>
            </w:tabs>
            <w:rPr>
              <w:rFonts w:asciiTheme="minorHAnsi" w:eastAsiaTheme="minorEastAsia" w:hAnsiTheme="minorHAnsi"/>
              <w:noProof/>
              <w:lang w:eastAsia="nl-NL"/>
            </w:rPr>
          </w:pPr>
          <w:hyperlink w:anchor="_Toc133908115" w:history="1">
            <w:r w:rsidR="00FC6570" w:rsidRPr="00BC3618">
              <w:rPr>
                <w:rStyle w:val="Hyperlink"/>
                <w:noProof/>
              </w:rPr>
              <w:t>Opdracht 3: D1-K1-W3 Past zoekmachineoptimalisatie (SEO) toe</w:t>
            </w:r>
            <w:r w:rsidR="00FC6570">
              <w:rPr>
                <w:noProof/>
                <w:webHidden/>
              </w:rPr>
              <w:tab/>
            </w:r>
            <w:r w:rsidR="00FC6570">
              <w:rPr>
                <w:noProof/>
                <w:webHidden/>
              </w:rPr>
              <w:fldChar w:fldCharType="begin"/>
            </w:r>
            <w:r w:rsidR="00FC6570">
              <w:rPr>
                <w:noProof/>
                <w:webHidden/>
              </w:rPr>
              <w:instrText xml:space="preserve"> PAGEREF _Toc133908115 \h </w:instrText>
            </w:r>
            <w:r w:rsidR="00FC6570">
              <w:rPr>
                <w:noProof/>
                <w:webHidden/>
              </w:rPr>
            </w:r>
            <w:r w:rsidR="00FC6570">
              <w:rPr>
                <w:noProof/>
                <w:webHidden/>
              </w:rPr>
              <w:fldChar w:fldCharType="separate"/>
            </w:r>
            <w:r w:rsidR="00FC6570">
              <w:rPr>
                <w:noProof/>
                <w:webHidden/>
              </w:rPr>
              <w:t>8</w:t>
            </w:r>
            <w:r w:rsidR="00FC6570">
              <w:rPr>
                <w:noProof/>
                <w:webHidden/>
              </w:rPr>
              <w:fldChar w:fldCharType="end"/>
            </w:r>
          </w:hyperlink>
        </w:p>
        <w:p w14:paraId="08ECBD02" w14:textId="1F6B0668" w:rsidR="00FC6570" w:rsidRDefault="00D81520">
          <w:pPr>
            <w:pStyle w:val="Inhopg1"/>
            <w:tabs>
              <w:tab w:val="right" w:leader="dot" w:pos="9062"/>
            </w:tabs>
            <w:rPr>
              <w:rFonts w:asciiTheme="minorHAnsi" w:eastAsiaTheme="minorEastAsia" w:hAnsiTheme="minorHAnsi"/>
              <w:noProof/>
              <w:lang w:eastAsia="nl-NL"/>
            </w:rPr>
          </w:pPr>
          <w:hyperlink w:anchor="_Toc133908116" w:history="1">
            <w:r w:rsidR="00FC6570" w:rsidRPr="00BC3618">
              <w:rPr>
                <w:rStyle w:val="Hyperlink"/>
                <w:noProof/>
              </w:rPr>
              <w:t>Bijlage 1: Voorbereiding eindgesprek</w:t>
            </w:r>
            <w:r w:rsidR="00FC6570">
              <w:rPr>
                <w:noProof/>
                <w:webHidden/>
              </w:rPr>
              <w:tab/>
            </w:r>
            <w:r w:rsidR="00FC6570">
              <w:rPr>
                <w:noProof/>
                <w:webHidden/>
              </w:rPr>
              <w:fldChar w:fldCharType="begin"/>
            </w:r>
            <w:r w:rsidR="00FC6570">
              <w:rPr>
                <w:noProof/>
                <w:webHidden/>
              </w:rPr>
              <w:instrText xml:space="preserve"> PAGEREF _Toc133908116 \h </w:instrText>
            </w:r>
            <w:r w:rsidR="00FC6570">
              <w:rPr>
                <w:noProof/>
                <w:webHidden/>
              </w:rPr>
            </w:r>
            <w:r w:rsidR="00FC6570">
              <w:rPr>
                <w:noProof/>
                <w:webHidden/>
              </w:rPr>
              <w:fldChar w:fldCharType="separate"/>
            </w:r>
            <w:r w:rsidR="00FC6570">
              <w:rPr>
                <w:noProof/>
                <w:webHidden/>
              </w:rPr>
              <w:t>9</w:t>
            </w:r>
            <w:r w:rsidR="00FC6570">
              <w:rPr>
                <w:noProof/>
                <w:webHidden/>
              </w:rPr>
              <w:fldChar w:fldCharType="end"/>
            </w:r>
          </w:hyperlink>
        </w:p>
        <w:p w14:paraId="71D06DF8" w14:textId="7D1BB497" w:rsidR="00C3697A" w:rsidRPr="001761E2" w:rsidRDefault="00C3697A" w:rsidP="00C14AB9">
          <w:r w:rsidRPr="001761E2">
            <w:fldChar w:fldCharType="end"/>
          </w:r>
        </w:p>
      </w:sdtContent>
    </w:sdt>
    <w:p w14:paraId="6417C4CB" w14:textId="77777777" w:rsidR="00C3697A" w:rsidRPr="001761E2" w:rsidRDefault="00C3697A" w:rsidP="00E62591">
      <w:r w:rsidRPr="001761E2">
        <w:br w:type="page"/>
      </w:r>
    </w:p>
    <w:p w14:paraId="7EE589C4" w14:textId="77777777" w:rsidR="00507088" w:rsidRPr="001761E2" w:rsidRDefault="00C3697A" w:rsidP="00507088">
      <w:pPr>
        <w:pStyle w:val="Kop1"/>
      </w:pPr>
      <w:bookmarkStart w:id="0" w:name="_Toc133908111"/>
      <w:r w:rsidRPr="001761E2">
        <w:lastRenderedPageBreak/>
        <w:t>Opbouw examen</w:t>
      </w:r>
      <w:bookmarkEnd w:id="0"/>
    </w:p>
    <w:p w14:paraId="46E3253B" w14:textId="12D6FF07" w:rsidR="00232456" w:rsidRPr="001761E2" w:rsidRDefault="00232456" w:rsidP="00232456">
      <w:r w:rsidRPr="001761E2">
        <w:t>Met dit examen laat je zien dat je de kerntaak</w:t>
      </w:r>
      <w:r w:rsidR="00DC6247">
        <w:t xml:space="preserve"> </w:t>
      </w:r>
      <w:r w:rsidR="008E5C97" w:rsidRPr="00796E64">
        <w:rPr>
          <w:i/>
          <w:iCs/>
        </w:rPr>
        <w:t xml:space="preserve">Ontwikkelt een </w:t>
      </w:r>
      <w:proofErr w:type="spellStart"/>
      <w:r w:rsidR="008E5C97" w:rsidRPr="00796E64">
        <w:rPr>
          <w:i/>
          <w:iCs/>
        </w:rPr>
        <w:t>frontend</w:t>
      </w:r>
      <w:proofErr w:type="spellEnd"/>
      <w:r w:rsidR="008E5C97" w:rsidRPr="00796E64">
        <w:rPr>
          <w:i/>
          <w:iCs/>
        </w:rPr>
        <w:t xml:space="preserve"> met behulp van </w:t>
      </w:r>
      <w:proofErr w:type="spellStart"/>
      <w:r w:rsidR="008E5C97" w:rsidRPr="00796E64">
        <w:rPr>
          <w:i/>
          <w:iCs/>
        </w:rPr>
        <w:t>fron</w:t>
      </w:r>
      <w:r w:rsidR="00E50F6D" w:rsidRPr="00796E64">
        <w:rPr>
          <w:i/>
          <w:iCs/>
        </w:rPr>
        <w:t>t</w:t>
      </w:r>
      <w:r w:rsidR="008E5C97" w:rsidRPr="00796E64">
        <w:rPr>
          <w:i/>
          <w:iCs/>
        </w:rPr>
        <w:t>end</w:t>
      </w:r>
      <w:proofErr w:type="spellEnd"/>
      <w:r w:rsidR="008E5C97" w:rsidRPr="00796E64">
        <w:rPr>
          <w:i/>
          <w:iCs/>
        </w:rPr>
        <w:t xml:space="preserve"> devel</w:t>
      </w:r>
      <w:r w:rsidR="00E50F6D" w:rsidRPr="00796E64">
        <w:rPr>
          <w:i/>
          <w:iCs/>
        </w:rPr>
        <w:t>opment tools</w:t>
      </w:r>
      <w:r w:rsidRPr="001761E2">
        <w:t xml:space="preserve"> (zie voorblad) beheerst.</w:t>
      </w:r>
    </w:p>
    <w:p w14:paraId="13181A2F" w14:textId="77777777" w:rsidR="00232456" w:rsidRPr="001761E2" w:rsidRDefault="00232456" w:rsidP="00E62591"/>
    <w:p w14:paraId="1EB13712" w14:textId="77777777" w:rsidR="00443D8D" w:rsidRPr="001761E2" w:rsidRDefault="00443D8D" w:rsidP="00443D8D">
      <w:r w:rsidRPr="001761E2">
        <w:t>Neem hiervoor de volgende stappen.</w:t>
      </w:r>
    </w:p>
    <w:p w14:paraId="0F9A77A5" w14:textId="77777777" w:rsidR="00443D8D" w:rsidRPr="001761E2" w:rsidRDefault="00232456" w:rsidP="00443D8D">
      <w:pPr>
        <w:pStyle w:val="Lijstalinea"/>
        <w:numPr>
          <w:ilvl w:val="0"/>
          <w:numId w:val="16"/>
        </w:numPr>
      </w:pPr>
      <w:r w:rsidRPr="001761E2">
        <w:t>Voer de</w:t>
      </w:r>
      <w:r w:rsidR="00443D8D" w:rsidRPr="001761E2">
        <w:t xml:space="preserve"> opdrachten in dit document uit.</w:t>
      </w:r>
    </w:p>
    <w:p w14:paraId="33ECC112" w14:textId="77777777" w:rsidR="00443D8D" w:rsidRPr="001761E2" w:rsidRDefault="00443D8D" w:rsidP="00443D8D">
      <w:pPr>
        <w:pStyle w:val="Lijstalinea"/>
        <w:numPr>
          <w:ilvl w:val="1"/>
          <w:numId w:val="16"/>
        </w:numPr>
      </w:pPr>
      <w:r w:rsidRPr="001761E2">
        <w:t>Dit kan tijdens een examenmoment, maar ook tijdens bijvoorbeeld een stage, les of bijbaan.</w:t>
      </w:r>
    </w:p>
    <w:p w14:paraId="1CB797FF" w14:textId="77777777" w:rsidR="00074FFE" w:rsidRPr="001761E2" w:rsidRDefault="00074FFE" w:rsidP="00443D8D">
      <w:pPr>
        <w:pStyle w:val="Lijstalinea"/>
        <w:numPr>
          <w:ilvl w:val="1"/>
          <w:numId w:val="16"/>
        </w:numPr>
      </w:pPr>
      <w:r w:rsidRPr="001761E2">
        <w:t>Als je een bewijsstuk al hebt, dan hoef je de opdracht niet meer uit te voeren.</w:t>
      </w:r>
    </w:p>
    <w:p w14:paraId="4A4EDDEA" w14:textId="77777777" w:rsidR="00833FD2" w:rsidRPr="001761E2" w:rsidRDefault="00833FD2" w:rsidP="00833FD2">
      <w:pPr>
        <w:pStyle w:val="Lijstalinea"/>
        <w:numPr>
          <w:ilvl w:val="2"/>
          <w:numId w:val="16"/>
        </w:numPr>
      </w:pPr>
      <w:r w:rsidRPr="001761E2">
        <w:t>Let op</w:t>
      </w:r>
      <w:r w:rsidR="00E279D6" w:rsidRPr="001761E2">
        <w:t>!</w:t>
      </w:r>
      <w:r w:rsidRPr="001761E2">
        <w:t xml:space="preserve"> </w:t>
      </w:r>
      <w:r w:rsidR="00E279D6" w:rsidRPr="001761E2">
        <w:t>H</w:t>
      </w:r>
      <w:r w:rsidRPr="001761E2">
        <w:t>et bewijsstuk moet voldoen aan alle eisen uit de opdracht.</w:t>
      </w:r>
    </w:p>
    <w:p w14:paraId="4EA43066" w14:textId="77777777" w:rsidR="00443D8D" w:rsidRPr="001761E2" w:rsidRDefault="00232456" w:rsidP="00443D8D">
      <w:pPr>
        <w:pStyle w:val="Lijstalinea"/>
        <w:numPr>
          <w:ilvl w:val="0"/>
          <w:numId w:val="16"/>
        </w:numPr>
      </w:pPr>
      <w:r w:rsidRPr="001761E2">
        <w:t>Stel e</w:t>
      </w:r>
      <w:r w:rsidR="00443D8D" w:rsidRPr="001761E2">
        <w:t>en examenportfolio samen.</w:t>
      </w:r>
    </w:p>
    <w:p w14:paraId="0BE1A375" w14:textId="77777777" w:rsidR="00443D8D" w:rsidRPr="001761E2" w:rsidRDefault="00FC6CCA" w:rsidP="00443D8D">
      <w:pPr>
        <w:pStyle w:val="Lijstalinea"/>
        <w:numPr>
          <w:ilvl w:val="1"/>
          <w:numId w:val="16"/>
        </w:numPr>
      </w:pPr>
      <w:r w:rsidRPr="001761E2">
        <w:t>Gebruik</w:t>
      </w:r>
      <w:r w:rsidR="00443D8D" w:rsidRPr="001761E2">
        <w:t xml:space="preserve"> hiervoor de </w:t>
      </w:r>
      <w:r w:rsidR="00074FFE" w:rsidRPr="001761E2">
        <w:t xml:space="preserve">resultaten van de </w:t>
      </w:r>
      <w:r w:rsidR="00443D8D" w:rsidRPr="001761E2">
        <w:t>uitgevoerde opdrachten</w:t>
      </w:r>
      <w:r w:rsidR="007D1B82" w:rsidRPr="001761E2">
        <w:t xml:space="preserve"> als bewijsstukken</w:t>
      </w:r>
      <w:r w:rsidR="00443D8D" w:rsidRPr="001761E2">
        <w:t>.</w:t>
      </w:r>
    </w:p>
    <w:p w14:paraId="6A487048" w14:textId="77777777" w:rsidR="00340E29" w:rsidRPr="001761E2" w:rsidRDefault="00443D8D" w:rsidP="004A1DB3">
      <w:pPr>
        <w:pStyle w:val="Lijstalinea"/>
        <w:numPr>
          <w:ilvl w:val="2"/>
          <w:numId w:val="16"/>
        </w:numPr>
      </w:pPr>
      <w:r w:rsidRPr="001761E2">
        <w:t>Met de bewijsstukken moeten de beoordelaars je kunnen beoordelen op de criteria uit het beoordelingsformulier.</w:t>
      </w:r>
    </w:p>
    <w:p w14:paraId="78085D82" w14:textId="77777777" w:rsidR="00443D8D" w:rsidRPr="001761E2" w:rsidRDefault="00E9318F" w:rsidP="004A1DB3">
      <w:pPr>
        <w:pStyle w:val="Lijstalinea"/>
        <w:numPr>
          <w:ilvl w:val="2"/>
          <w:numId w:val="16"/>
        </w:numPr>
      </w:pPr>
      <w:r w:rsidRPr="001761E2">
        <w:t>Kies voor het bewijsstuk dat je het beste vindt a</w:t>
      </w:r>
      <w:r w:rsidR="00443D8D" w:rsidRPr="001761E2">
        <w:t>ls je k</w:t>
      </w:r>
      <w:r w:rsidR="00B855AE" w:rsidRPr="001761E2">
        <w:t>u</w:t>
      </w:r>
      <w:r w:rsidR="00443D8D" w:rsidRPr="001761E2">
        <w:t>n</w:t>
      </w:r>
      <w:r w:rsidR="00B855AE" w:rsidRPr="001761E2">
        <w:t>t</w:t>
      </w:r>
      <w:r w:rsidR="00443D8D" w:rsidRPr="001761E2">
        <w:t xml:space="preserve"> kiezen uit meerdere bewijsstukken</w:t>
      </w:r>
      <w:r w:rsidRPr="001761E2">
        <w:t>.</w:t>
      </w:r>
    </w:p>
    <w:p w14:paraId="73F83EE2" w14:textId="77777777" w:rsidR="00443D8D" w:rsidRPr="001761E2" w:rsidRDefault="00443D8D" w:rsidP="00443D8D">
      <w:pPr>
        <w:pStyle w:val="Lijstalinea"/>
        <w:numPr>
          <w:ilvl w:val="1"/>
          <w:numId w:val="16"/>
        </w:numPr>
      </w:pPr>
      <w:r w:rsidRPr="001761E2">
        <w:t>Overleg met de examinator welke bewijsstukken je mag gebruiken voor je examenportfolio.</w:t>
      </w:r>
    </w:p>
    <w:p w14:paraId="15914B48" w14:textId="77777777" w:rsidR="00443D8D" w:rsidRPr="001761E2" w:rsidRDefault="00443D8D" w:rsidP="00443D8D">
      <w:pPr>
        <w:pStyle w:val="Lijstalinea"/>
        <w:numPr>
          <w:ilvl w:val="1"/>
          <w:numId w:val="16"/>
        </w:numPr>
      </w:pPr>
      <w:r w:rsidRPr="001761E2">
        <w:t>De examinator geeft aan wanneer en hoe je het examenportfolio moet inleveren.</w:t>
      </w:r>
    </w:p>
    <w:p w14:paraId="0201C148" w14:textId="77777777" w:rsidR="00DB6208" w:rsidRPr="001761E2" w:rsidRDefault="00DB6208" w:rsidP="00443D8D">
      <w:pPr>
        <w:pStyle w:val="Lijstalinea"/>
        <w:numPr>
          <w:ilvl w:val="1"/>
          <w:numId w:val="16"/>
        </w:numPr>
      </w:pPr>
      <w:r w:rsidRPr="001761E2">
        <w:t>Controleer voor het inleveren of je examenportfolio compleet is.</w:t>
      </w:r>
    </w:p>
    <w:p w14:paraId="18609C82" w14:textId="77777777" w:rsidR="00074FFE" w:rsidRPr="001761E2" w:rsidRDefault="00074FFE" w:rsidP="00074FFE">
      <w:pPr>
        <w:pStyle w:val="Lijstalinea"/>
        <w:numPr>
          <w:ilvl w:val="0"/>
          <w:numId w:val="16"/>
        </w:numPr>
      </w:pPr>
      <w:r w:rsidRPr="001761E2">
        <w:t>Voer een eindgesprek.</w:t>
      </w:r>
    </w:p>
    <w:p w14:paraId="4D60E74B" w14:textId="77777777" w:rsidR="00074FFE" w:rsidRPr="001761E2" w:rsidRDefault="00074FFE" w:rsidP="00074FFE">
      <w:pPr>
        <w:pStyle w:val="Lijstalinea"/>
        <w:numPr>
          <w:ilvl w:val="1"/>
          <w:numId w:val="16"/>
        </w:numPr>
      </w:pPr>
      <w:r w:rsidRPr="001761E2">
        <w:t>De examinator geeft aan wanneer en waar het eindgesprek is.</w:t>
      </w:r>
    </w:p>
    <w:p w14:paraId="1995FE57" w14:textId="2F89612B" w:rsidR="00074FFE" w:rsidRPr="001761E2" w:rsidRDefault="00074FFE" w:rsidP="00074FFE">
      <w:pPr>
        <w:pStyle w:val="Lijstalinea"/>
        <w:numPr>
          <w:ilvl w:val="1"/>
          <w:numId w:val="16"/>
        </w:numPr>
      </w:pPr>
      <w:r w:rsidRPr="001761E2">
        <w:t xml:space="preserve">Zie voor meer informatie </w:t>
      </w:r>
      <w:r w:rsidRPr="001761E2">
        <w:rPr>
          <w:i/>
          <w:iCs/>
        </w:rPr>
        <w:t xml:space="preserve">Bijlage </w:t>
      </w:r>
      <w:r w:rsidR="00EA3B55">
        <w:rPr>
          <w:i/>
          <w:iCs/>
        </w:rPr>
        <w:t>1</w:t>
      </w:r>
      <w:r w:rsidRPr="001761E2">
        <w:rPr>
          <w:i/>
          <w:iCs/>
        </w:rPr>
        <w:t xml:space="preserve"> Voorbereiding eindgesprek.</w:t>
      </w:r>
    </w:p>
    <w:p w14:paraId="2A4B1E22" w14:textId="77777777" w:rsidR="007D4C5B" w:rsidRPr="001761E2" w:rsidRDefault="007D4C5B" w:rsidP="00E62591">
      <w:r w:rsidRPr="001761E2">
        <w:br w:type="page"/>
      </w:r>
    </w:p>
    <w:p w14:paraId="1ECFBF9E" w14:textId="77777777" w:rsidR="000839AE" w:rsidRPr="001761E2" w:rsidRDefault="000839AE" w:rsidP="000839AE">
      <w:pPr>
        <w:pStyle w:val="Kop1"/>
      </w:pPr>
      <w:bookmarkStart w:id="1" w:name="_Toc133908112"/>
      <w:r w:rsidRPr="001761E2">
        <w:lastRenderedPageBreak/>
        <w:t>Beoordeling</w:t>
      </w:r>
      <w:bookmarkEnd w:id="1"/>
    </w:p>
    <w:p w14:paraId="22F6CBE5" w14:textId="77777777" w:rsidR="000839AE" w:rsidRPr="001761E2" w:rsidRDefault="000839AE" w:rsidP="000839AE">
      <w:pPr>
        <w:pStyle w:val="Kop2"/>
      </w:pPr>
      <w:r w:rsidRPr="001761E2">
        <w:t>Procedure</w:t>
      </w:r>
    </w:p>
    <w:p w14:paraId="70F8CC35" w14:textId="77777777" w:rsidR="000839AE" w:rsidRPr="001761E2" w:rsidRDefault="00074FFE" w:rsidP="000839AE">
      <w:r w:rsidRPr="001761E2">
        <w:t>E</w:t>
      </w:r>
      <w:r w:rsidR="000839AE" w:rsidRPr="001761E2">
        <w:t>en of meer beoordelaars</w:t>
      </w:r>
      <w:r w:rsidRPr="001761E2">
        <w:t xml:space="preserve"> beoordelen</w:t>
      </w:r>
      <w:r w:rsidR="000839AE" w:rsidRPr="001761E2">
        <w:t xml:space="preserve"> je op de criteria uit het beoordelingsformulier. Als er meerdere beoordelaars zijn, bepalen ze samen jouw voorlopige eindbeoordeling.</w:t>
      </w:r>
    </w:p>
    <w:p w14:paraId="13BEFA0E" w14:textId="77777777" w:rsidR="000839AE" w:rsidRPr="001761E2" w:rsidRDefault="000839AE" w:rsidP="00E62591"/>
    <w:p w14:paraId="208B94AC" w14:textId="77777777" w:rsidR="000839AE" w:rsidRPr="001761E2" w:rsidRDefault="000839AE" w:rsidP="000839AE">
      <w:pPr>
        <w:pStyle w:val="Kop2"/>
      </w:pPr>
      <w:r w:rsidRPr="001761E2">
        <w:t>Beoordelingsformulier</w:t>
      </w:r>
    </w:p>
    <w:p w14:paraId="25D35D0F" w14:textId="77777777" w:rsidR="000839AE" w:rsidRPr="001761E2" w:rsidRDefault="00074FFE" w:rsidP="000839AE">
      <w:r w:rsidRPr="001761E2">
        <w:t>Je wordt</w:t>
      </w:r>
      <w:r w:rsidR="000839AE" w:rsidRPr="001761E2">
        <w:t xml:space="preserve"> beoordeeld aan de hand van een beoordelingsformulier. Dit formulier heb je </w:t>
      </w:r>
      <w:r w:rsidR="00527762" w:rsidRPr="001761E2">
        <w:t>bij</w:t>
      </w:r>
      <w:r w:rsidR="000839AE" w:rsidRPr="001761E2">
        <w:t xml:space="preserve"> aanvang van het examen ontvangen.</w:t>
      </w:r>
    </w:p>
    <w:p w14:paraId="38A5C25F" w14:textId="2B9DA205" w:rsidR="000839AE" w:rsidRPr="001761E2" w:rsidRDefault="000839AE" w:rsidP="000839AE">
      <w:r w:rsidRPr="001761E2">
        <w:t xml:space="preserve">In het beoordelingsformulier staat per opdracht een beoordelingstabel. Bij elk aantal punten is beschreven hoe het gedrag of resultaat </w:t>
      </w:r>
      <w:r w:rsidR="0097792B" w:rsidRPr="001761E2">
        <w:t>eruitziet</w:t>
      </w:r>
      <w:r w:rsidRPr="001761E2">
        <w:t>. Je scoort het aantal punten van de beschrijving d</w:t>
      </w:r>
      <w:r w:rsidR="003B3D6F" w:rsidRPr="001761E2">
        <w:t>ie</w:t>
      </w:r>
      <w:r w:rsidRPr="001761E2">
        <w:t xml:space="preserve"> het meest lijkt op jouw gedrag of resultaat. Voor een criterium waar een * achter staat, moet je minimaal 1 punt scoren.</w:t>
      </w:r>
    </w:p>
    <w:p w14:paraId="4A1E79A6" w14:textId="77777777" w:rsidR="000839AE" w:rsidRPr="001761E2" w:rsidRDefault="000839AE" w:rsidP="000839AE"/>
    <w:p w14:paraId="0E2DA58E" w14:textId="77777777" w:rsidR="000839AE" w:rsidRPr="001761E2" w:rsidRDefault="000839AE" w:rsidP="000839AE">
      <w:r w:rsidRPr="001761E2">
        <w:t>Een voorbeeld van zo’n beoordelingstabel staat hieronder.</w:t>
      </w:r>
    </w:p>
    <w:p w14:paraId="083500AC" w14:textId="77777777" w:rsidR="000839AE" w:rsidRPr="001761E2" w:rsidRDefault="000839AE" w:rsidP="000839AE"/>
    <w:tbl>
      <w:tblPr>
        <w:tblStyle w:val="SPLVeldnamendonkerpaars-1ekolomentotaalrijgroen"/>
        <w:tblW w:w="9067" w:type="dxa"/>
        <w:tblLook w:val="04A0" w:firstRow="1" w:lastRow="0" w:firstColumn="1" w:lastColumn="0" w:noHBand="0" w:noVBand="1"/>
      </w:tblPr>
      <w:tblGrid>
        <w:gridCol w:w="634"/>
        <w:gridCol w:w="1346"/>
        <w:gridCol w:w="1771"/>
        <w:gridCol w:w="1772"/>
        <w:gridCol w:w="1772"/>
        <w:gridCol w:w="1772"/>
      </w:tblGrid>
      <w:tr w:rsidR="000839AE" w:rsidRPr="001761E2" w14:paraId="3F3D755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6"/>
            <w:shd w:val="clear" w:color="auto" w:fill="56355B"/>
          </w:tcPr>
          <w:p w14:paraId="74676FEB" w14:textId="77777777" w:rsidR="000839AE" w:rsidRPr="001761E2" w:rsidRDefault="000839AE">
            <w:pPr>
              <w:jc w:val="center"/>
              <w:rPr>
                <w:b/>
              </w:rPr>
            </w:pPr>
            <w:r w:rsidRPr="001761E2">
              <w:rPr>
                <w:b/>
                <w:color w:val="FFFFFF" w:themeColor="background1"/>
              </w:rPr>
              <w:t>Beoordeling opdracht 1</w:t>
            </w:r>
          </w:p>
        </w:tc>
      </w:tr>
      <w:tr w:rsidR="000839AE" w:rsidRPr="001761E2" w14:paraId="61EBBF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4" w:type="dxa"/>
          </w:tcPr>
          <w:p w14:paraId="33CC7FAD" w14:textId="77777777" w:rsidR="000839AE" w:rsidRPr="001761E2" w:rsidRDefault="000839AE">
            <w:r w:rsidRPr="001761E2">
              <w:t>Taak</w:t>
            </w:r>
          </w:p>
        </w:tc>
        <w:tc>
          <w:tcPr>
            <w:tcW w:w="1346" w:type="dxa"/>
            <w:shd w:val="clear" w:color="auto" w:fill="EBF5F1"/>
          </w:tcPr>
          <w:p w14:paraId="474AD23C" w14:textId="77777777" w:rsidR="000839AE" w:rsidRPr="001761E2" w:rsidRDefault="000839AE">
            <w:pPr>
              <w:cnfStyle w:val="000000100000" w:firstRow="0" w:lastRow="0" w:firstColumn="0" w:lastColumn="0" w:oddVBand="0" w:evenVBand="0" w:oddHBand="1" w:evenHBand="0" w:firstRowFirstColumn="0" w:firstRowLastColumn="0" w:lastRowFirstColumn="0" w:lastRowLastColumn="0"/>
            </w:pPr>
            <w:r w:rsidRPr="001761E2">
              <w:t>Criterium</w:t>
            </w:r>
          </w:p>
        </w:tc>
        <w:tc>
          <w:tcPr>
            <w:tcW w:w="1771" w:type="dxa"/>
            <w:shd w:val="clear" w:color="auto" w:fill="EBF5F1"/>
          </w:tcPr>
          <w:p w14:paraId="1C701F17" w14:textId="77777777" w:rsidR="000839AE" w:rsidRPr="001761E2" w:rsidRDefault="000839AE">
            <w:pPr>
              <w:jc w:val="center"/>
              <w:cnfStyle w:val="000000100000" w:firstRow="0" w:lastRow="0" w:firstColumn="0" w:lastColumn="0" w:oddVBand="0" w:evenVBand="0" w:oddHBand="1" w:evenHBand="0" w:firstRowFirstColumn="0" w:firstRowLastColumn="0" w:lastRowFirstColumn="0" w:lastRowLastColumn="0"/>
            </w:pPr>
            <w:r w:rsidRPr="001761E2">
              <w:t>0</w:t>
            </w:r>
          </w:p>
        </w:tc>
        <w:tc>
          <w:tcPr>
            <w:tcW w:w="1772" w:type="dxa"/>
            <w:shd w:val="clear" w:color="auto" w:fill="EBF5F1"/>
          </w:tcPr>
          <w:p w14:paraId="14658049" w14:textId="77777777" w:rsidR="000839AE" w:rsidRPr="001761E2" w:rsidRDefault="000839AE">
            <w:pPr>
              <w:jc w:val="center"/>
              <w:cnfStyle w:val="000000100000" w:firstRow="0" w:lastRow="0" w:firstColumn="0" w:lastColumn="0" w:oddVBand="0" w:evenVBand="0" w:oddHBand="1" w:evenHBand="0" w:firstRowFirstColumn="0" w:firstRowLastColumn="0" w:lastRowFirstColumn="0" w:lastRowLastColumn="0"/>
            </w:pPr>
            <w:r w:rsidRPr="001761E2">
              <w:t>1</w:t>
            </w:r>
          </w:p>
        </w:tc>
        <w:tc>
          <w:tcPr>
            <w:tcW w:w="1772" w:type="dxa"/>
            <w:shd w:val="clear" w:color="auto" w:fill="EBF5F1"/>
          </w:tcPr>
          <w:p w14:paraId="14F73C93" w14:textId="77777777" w:rsidR="000839AE" w:rsidRPr="001761E2" w:rsidRDefault="000839AE">
            <w:pPr>
              <w:jc w:val="center"/>
              <w:cnfStyle w:val="000000100000" w:firstRow="0" w:lastRow="0" w:firstColumn="0" w:lastColumn="0" w:oddVBand="0" w:evenVBand="0" w:oddHBand="1" w:evenHBand="0" w:firstRowFirstColumn="0" w:firstRowLastColumn="0" w:lastRowFirstColumn="0" w:lastRowLastColumn="0"/>
            </w:pPr>
            <w:r w:rsidRPr="001761E2">
              <w:t>2</w:t>
            </w:r>
          </w:p>
        </w:tc>
        <w:tc>
          <w:tcPr>
            <w:tcW w:w="1772" w:type="dxa"/>
            <w:shd w:val="clear" w:color="auto" w:fill="EBF5F1"/>
          </w:tcPr>
          <w:p w14:paraId="6BDB94E3" w14:textId="77777777" w:rsidR="000839AE" w:rsidRPr="001761E2" w:rsidRDefault="000839AE">
            <w:pPr>
              <w:jc w:val="center"/>
              <w:cnfStyle w:val="000000100000" w:firstRow="0" w:lastRow="0" w:firstColumn="0" w:lastColumn="0" w:oddVBand="0" w:evenVBand="0" w:oddHBand="1" w:evenHBand="0" w:firstRowFirstColumn="0" w:firstRowLastColumn="0" w:lastRowFirstColumn="0" w:lastRowLastColumn="0"/>
            </w:pPr>
            <w:r w:rsidRPr="001761E2">
              <w:t>3</w:t>
            </w:r>
          </w:p>
        </w:tc>
      </w:tr>
      <w:tr w:rsidR="000839AE" w:rsidRPr="001761E2" w14:paraId="67120C4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4" w:type="dxa"/>
            <w:shd w:val="clear" w:color="auto" w:fill="auto"/>
          </w:tcPr>
          <w:p w14:paraId="2C13EA2A" w14:textId="77777777" w:rsidR="000839AE" w:rsidRPr="001761E2" w:rsidRDefault="000839AE">
            <w:r w:rsidRPr="001761E2">
              <w:t>T1</w:t>
            </w:r>
          </w:p>
        </w:tc>
        <w:tc>
          <w:tcPr>
            <w:tcW w:w="1346" w:type="dxa"/>
          </w:tcPr>
          <w:p w14:paraId="130B1BC9" w14:textId="77777777" w:rsidR="000839AE" w:rsidRPr="001761E2" w:rsidRDefault="000839AE">
            <w:pPr>
              <w:cnfStyle w:val="000000010000" w:firstRow="0" w:lastRow="0" w:firstColumn="0" w:lastColumn="0" w:oddVBand="0" w:evenVBand="0" w:oddHBand="0" w:evenHBand="1" w:firstRowFirstColumn="0" w:firstRowLastColumn="0" w:lastRowFirstColumn="0" w:lastRowLastColumn="0"/>
            </w:pPr>
            <w:r w:rsidRPr="001761E2">
              <w:t>Criterium 1*</w:t>
            </w:r>
          </w:p>
        </w:tc>
        <w:tc>
          <w:tcPr>
            <w:tcW w:w="1771" w:type="dxa"/>
          </w:tcPr>
          <w:p w14:paraId="2C35AF49" w14:textId="77777777" w:rsidR="000839AE" w:rsidRPr="001761E2" w:rsidRDefault="00D81520">
            <w:pPr>
              <w:cnfStyle w:val="000000010000" w:firstRow="0" w:lastRow="0" w:firstColumn="0" w:lastColumn="0" w:oddVBand="0" w:evenVBand="0" w:oddHBand="0" w:evenHBand="1" w:firstRowFirstColumn="0" w:firstRowLastColumn="0" w:lastRowFirstColumn="0" w:lastRowLastColumn="0"/>
            </w:pPr>
            <w:sdt>
              <w:sdtPr>
                <w:id w:val="-781414243"/>
                <w14:checkbox>
                  <w14:checked w14:val="0"/>
                  <w14:checkedState w14:val="2612" w14:font="MS Gothic"/>
                  <w14:uncheckedState w14:val="2610" w14:font="MS Gothic"/>
                </w14:checkbox>
              </w:sdtPr>
              <w:sdtEndPr/>
              <w:sdtContent>
                <w:r w:rsidR="000839AE" w:rsidRPr="001761E2">
                  <w:rPr>
                    <w:rFonts w:ascii="MS Gothic" w:eastAsia="MS Gothic" w:hAnsi="MS Gothic" w:hint="eastAsia"/>
                  </w:rPr>
                  <w:t>☐</w:t>
                </w:r>
              </w:sdtContent>
            </w:sdt>
            <w:r w:rsidR="000839AE" w:rsidRPr="001761E2">
              <w:t xml:space="preserve"> Beschrijving</w:t>
            </w:r>
          </w:p>
        </w:tc>
        <w:tc>
          <w:tcPr>
            <w:tcW w:w="1772" w:type="dxa"/>
          </w:tcPr>
          <w:p w14:paraId="22923F04" w14:textId="77777777" w:rsidR="000839AE" w:rsidRPr="001761E2" w:rsidRDefault="00D81520">
            <w:pPr>
              <w:cnfStyle w:val="000000010000" w:firstRow="0" w:lastRow="0" w:firstColumn="0" w:lastColumn="0" w:oddVBand="0" w:evenVBand="0" w:oddHBand="0" w:evenHBand="1" w:firstRowFirstColumn="0" w:firstRowLastColumn="0" w:lastRowFirstColumn="0" w:lastRowLastColumn="0"/>
            </w:pPr>
            <w:sdt>
              <w:sdtPr>
                <w:id w:val="746768222"/>
                <w14:checkbox>
                  <w14:checked w14:val="0"/>
                  <w14:checkedState w14:val="2612" w14:font="MS Gothic"/>
                  <w14:uncheckedState w14:val="2610" w14:font="MS Gothic"/>
                </w14:checkbox>
              </w:sdtPr>
              <w:sdtEndPr/>
              <w:sdtContent>
                <w:r w:rsidR="000839AE" w:rsidRPr="001761E2">
                  <w:rPr>
                    <w:rFonts w:ascii="MS Gothic" w:eastAsia="MS Gothic" w:hAnsi="MS Gothic" w:hint="eastAsia"/>
                  </w:rPr>
                  <w:t>☐</w:t>
                </w:r>
              </w:sdtContent>
            </w:sdt>
            <w:r w:rsidR="000839AE" w:rsidRPr="001761E2">
              <w:t xml:space="preserve"> Beschrijving</w:t>
            </w:r>
          </w:p>
        </w:tc>
        <w:tc>
          <w:tcPr>
            <w:tcW w:w="1772" w:type="dxa"/>
          </w:tcPr>
          <w:p w14:paraId="5F883878" w14:textId="77777777" w:rsidR="000839AE" w:rsidRPr="001761E2" w:rsidRDefault="00D81520">
            <w:pPr>
              <w:cnfStyle w:val="000000010000" w:firstRow="0" w:lastRow="0" w:firstColumn="0" w:lastColumn="0" w:oddVBand="0" w:evenVBand="0" w:oddHBand="0" w:evenHBand="1" w:firstRowFirstColumn="0" w:firstRowLastColumn="0" w:lastRowFirstColumn="0" w:lastRowLastColumn="0"/>
            </w:pPr>
            <w:sdt>
              <w:sdtPr>
                <w:id w:val="-81065517"/>
                <w14:checkbox>
                  <w14:checked w14:val="0"/>
                  <w14:checkedState w14:val="2612" w14:font="MS Gothic"/>
                  <w14:uncheckedState w14:val="2610" w14:font="MS Gothic"/>
                </w14:checkbox>
              </w:sdtPr>
              <w:sdtEndPr/>
              <w:sdtContent>
                <w:r w:rsidR="000839AE" w:rsidRPr="001761E2">
                  <w:rPr>
                    <w:rFonts w:ascii="MS Gothic" w:eastAsia="MS Gothic" w:hAnsi="MS Gothic" w:hint="eastAsia"/>
                  </w:rPr>
                  <w:t>☐</w:t>
                </w:r>
              </w:sdtContent>
            </w:sdt>
            <w:r w:rsidR="000839AE" w:rsidRPr="001761E2">
              <w:t xml:space="preserve"> Beschrijving</w:t>
            </w:r>
          </w:p>
        </w:tc>
        <w:tc>
          <w:tcPr>
            <w:tcW w:w="1772" w:type="dxa"/>
          </w:tcPr>
          <w:p w14:paraId="07EB4065" w14:textId="77777777" w:rsidR="000839AE" w:rsidRPr="001761E2" w:rsidRDefault="00D81520">
            <w:pPr>
              <w:cnfStyle w:val="000000010000" w:firstRow="0" w:lastRow="0" w:firstColumn="0" w:lastColumn="0" w:oddVBand="0" w:evenVBand="0" w:oddHBand="0" w:evenHBand="1" w:firstRowFirstColumn="0" w:firstRowLastColumn="0" w:lastRowFirstColumn="0" w:lastRowLastColumn="0"/>
            </w:pPr>
            <w:sdt>
              <w:sdtPr>
                <w:id w:val="-1066878959"/>
                <w14:checkbox>
                  <w14:checked w14:val="0"/>
                  <w14:checkedState w14:val="2612" w14:font="MS Gothic"/>
                  <w14:uncheckedState w14:val="2610" w14:font="MS Gothic"/>
                </w14:checkbox>
              </w:sdtPr>
              <w:sdtEndPr/>
              <w:sdtContent>
                <w:r w:rsidR="000839AE" w:rsidRPr="001761E2">
                  <w:rPr>
                    <w:rFonts w:ascii="MS Gothic" w:eastAsia="MS Gothic" w:hAnsi="MS Gothic" w:hint="eastAsia"/>
                  </w:rPr>
                  <w:t>☐</w:t>
                </w:r>
              </w:sdtContent>
            </w:sdt>
            <w:r w:rsidR="000839AE" w:rsidRPr="001761E2">
              <w:t xml:space="preserve"> Beschrijving</w:t>
            </w:r>
          </w:p>
        </w:tc>
      </w:tr>
      <w:tr w:rsidR="000839AE" w:rsidRPr="001761E2" w14:paraId="27AE1A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4" w:type="dxa"/>
            <w:shd w:val="clear" w:color="auto" w:fill="auto"/>
          </w:tcPr>
          <w:p w14:paraId="3A6DD25D" w14:textId="77777777" w:rsidR="000839AE" w:rsidRPr="001761E2" w:rsidRDefault="000839AE">
            <w:r w:rsidRPr="001761E2">
              <w:t>T2</w:t>
            </w:r>
          </w:p>
        </w:tc>
        <w:tc>
          <w:tcPr>
            <w:tcW w:w="1346" w:type="dxa"/>
          </w:tcPr>
          <w:p w14:paraId="222C1A12" w14:textId="77777777" w:rsidR="000839AE" w:rsidRPr="001761E2" w:rsidRDefault="000839AE">
            <w:pPr>
              <w:cnfStyle w:val="000000100000" w:firstRow="0" w:lastRow="0" w:firstColumn="0" w:lastColumn="0" w:oddVBand="0" w:evenVBand="0" w:oddHBand="1" w:evenHBand="0" w:firstRowFirstColumn="0" w:firstRowLastColumn="0" w:lastRowFirstColumn="0" w:lastRowLastColumn="0"/>
            </w:pPr>
            <w:r w:rsidRPr="001761E2">
              <w:t>Criterium 1</w:t>
            </w:r>
          </w:p>
        </w:tc>
        <w:tc>
          <w:tcPr>
            <w:tcW w:w="1771" w:type="dxa"/>
          </w:tcPr>
          <w:p w14:paraId="10F0E7AE" w14:textId="77777777" w:rsidR="000839AE" w:rsidRPr="001761E2" w:rsidRDefault="00D81520">
            <w:pPr>
              <w:cnfStyle w:val="000000100000" w:firstRow="0" w:lastRow="0" w:firstColumn="0" w:lastColumn="0" w:oddVBand="0" w:evenVBand="0" w:oddHBand="1" w:evenHBand="0" w:firstRowFirstColumn="0" w:firstRowLastColumn="0" w:lastRowFirstColumn="0" w:lastRowLastColumn="0"/>
            </w:pPr>
            <w:sdt>
              <w:sdtPr>
                <w:id w:val="-125627016"/>
                <w14:checkbox>
                  <w14:checked w14:val="0"/>
                  <w14:checkedState w14:val="2612" w14:font="MS Gothic"/>
                  <w14:uncheckedState w14:val="2610" w14:font="MS Gothic"/>
                </w14:checkbox>
              </w:sdtPr>
              <w:sdtEndPr/>
              <w:sdtContent>
                <w:r w:rsidR="000839AE" w:rsidRPr="001761E2">
                  <w:rPr>
                    <w:rFonts w:ascii="MS Gothic" w:eastAsia="MS Gothic" w:hAnsi="MS Gothic" w:hint="eastAsia"/>
                  </w:rPr>
                  <w:t>☐</w:t>
                </w:r>
              </w:sdtContent>
            </w:sdt>
            <w:r w:rsidR="000839AE" w:rsidRPr="001761E2">
              <w:t xml:space="preserve"> Beschrijving</w:t>
            </w:r>
          </w:p>
        </w:tc>
        <w:tc>
          <w:tcPr>
            <w:tcW w:w="1772" w:type="dxa"/>
          </w:tcPr>
          <w:p w14:paraId="04F4A81A" w14:textId="77777777" w:rsidR="000839AE" w:rsidRPr="001761E2" w:rsidRDefault="00D81520">
            <w:pPr>
              <w:cnfStyle w:val="000000100000" w:firstRow="0" w:lastRow="0" w:firstColumn="0" w:lastColumn="0" w:oddVBand="0" w:evenVBand="0" w:oddHBand="1" w:evenHBand="0" w:firstRowFirstColumn="0" w:firstRowLastColumn="0" w:lastRowFirstColumn="0" w:lastRowLastColumn="0"/>
            </w:pPr>
            <w:sdt>
              <w:sdtPr>
                <w:id w:val="-1914854112"/>
                <w14:checkbox>
                  <w14:checked w14:val="0"/>
                  <w14:checkedState w14:val="2612" w14:font="MS Gothic"/>
                  <w14:uncheckedState w14:val="2610" w14:font="MS Gothic"/>
                </w14:checkbox>
              </w:sdtPr>
              <w:sdtEndPr/>
              <w:sdtContent>
                <w:r w:rsidR="000839AE" w:rsidRPr="001761E2">
                  <w:rPr>
                    <w:rFonts w:ascii="MS Gothic" w:eastAsia="MS Gothic" w:hAnsi="MS Gothic" w:hint="eastAsia"/>
                  </w:rPr>
                  <w:t>☐</w:t>
                </w:r>
              </w:sdtContent>
            </w:sdt>
            <w:r w:rsidR="000839AE" w:rsidRPr="001761E2">
              <w:t xml:space="preserve"> Beschrijving</w:t>
            </w:r>
          </w:p>
        </w:tc>
        <w:tc>
          <w:tcPr>
            <w:tcW w:w="1772" w:type="dxa"/>
          </w:tcPr>
          <w:p w14:paraId="38E18F2A" w14:textId="77777777" w:rsidR="000839AE" w:rsidRPr="001761E2" w:rsidRDefault="00D81520">
            <w:pPr>
              <w:cnfStyle w:val="000000100000" w:firstRow="0" w:lastRow="0" w:firstColumn="0" w:lastColumn="0" w:oddVBand="0" w:evenVBand="0" w:oddHBand="1" w:evenHBand="0" w:firstRowFirstColumn="0" w:firstRowLastColumn="0" w:lastRowFirstColumn="0" w:lastRowLastColumn="0"/>
            </w:pPr>
            <w:sdt>
              <w:sdtPr>
                <w:id w:val="-1542509200"/>
                <w14:checkbox>
                  <w14:checked w14:val="0"/>
                  <w14:checkedState w14:val="2612" w14:font="MS Gothic"/>
                  <w14:uncheckedState w14:val="2610" w14:font="MS Gothic"/>
                </w14:checkbox>
              </w:sdtPr>
              <w:sdtEndPr/>
              <w:sdtContent>
                <w:r w:rsidR="000839AE" w:rsidRPr="001761E2">
                  <w:rPr>
                    <w:rFonts w:ascii="MS Gothic" w:eastAsia="MS Gothic" w:hAnsi="MS Gothic" w:hint="eastAsia"/>
                  </w:rPr>
                  <w:t>☐</w:t>
                </w:r>
              </w:sdtContent>
            </w:sdt>
            <w:r w:rsidR="000839AE" w:rsidRPr="001761E2">
              <w:t xml:space="preserve"> Beschrijving</w:t>
            </w:r>
          </w:p>
        </w:tc>
        <w:tc>
          <w:tcPr>
            <w:tcW w:w="1772" w:type="dxa"/>
          </w:tcPr>
          <w:p w14:paraId="403E0E0F" w14:textId="77777777" w:rsidR="000839AE" w:rsidRPr="001761E2" w:rsidRDefault="00D81520">
            <w:pPr>
              <w:cnfStyle w:val="000000100000" w:firstRow="0" w:lastRow="0" w:firstColumn="0" w:lastColumn="0" w:oddVBand="0" w:evenVBand="0" w:oddHBand="1" w:evenHBand="0" w:firstRowFirstColumn="0" w:firstRowLastColumn="0" w:lastRowFirstColumn="0" w:lastRowLastColumn="0"/>
            </w:pPr>
            <w:sdt>
              <w:sdtPr>
                <w:id w:val="-588613371"/>
                <w14:checkbox>
                  <w14:checked w14:val="0"/>
                  <w14:checkedState w14:val="2612" w14:font="MS Gothic"/>
                  <w14:uncheckedState w14:val="2610" w14:font="MS Gothic"/>
                </w14:checkbox>
              </w:sdtPr>
              <w:sdtEndPr/>
              <w:sdtContent>
                <w:r w:rsidR="000839AE" w:rsidRPr="001761E2">
                  <w:rPr>
                    <w:rFonts w:ascii="MS Gothic" w:eastAsia="MS Gothic" w:hAnsi="MS Gothic" w:hint="eastAsia"/>
                  </w:rPr>
                  <w:t>☐</w:t>
                </w:r>
              </w:sdtContent>
            </w:sdt>
            <w:r w:rsidR="000839AE" w:rsidRPr="001761E2">
              <w:t xml:space="preserve"> Beschrijving</w:t>
            </w:r>
          </w:p>
        </w:tc>
      </w:tr>
    </w:tbl>
    <w:p w14:paraId="5D2B8027" w14:textId="77777777" w:rsidR="000839AE" w:rsidRPr="001761E2" w:rsidRDefault="000839AE" w:rsidP="000839AE"/>
    <w:p w14:paraId="68E040EA" w14:textId="77777777" w:rsidR="000839AE" w:rsidRPr="001761E2" w:rsidRDefault="000839AE" w:rsidP="000839AE">
      <w:pPr>
        <w:pStyle w:val="Kop2"/>
      </w:pPr>
      <w:r w:rsidRPr="001761E2">
        <w:t>Beslissing</w:t>
      </w:r>
    </w:p>
    <w:p w14:paraId="7E274EA9" w14:textId="77777777" w:rsidR="000839AE" w:rsidRPr="001761E2" w:rsidRDefault="000839AE" w:rsidP="000839AE">
      <w:r w:rsidRPr="001761E2">
        <w:t>Je wordt meestal per werkproces of opdracht beoordeeld. Als een werkproces uit meer opdrachten bestaat, dan worden de punten van alle opdrachten bij elkaar opgeteld. Per werkproces of opdracht is er een cijfertabel. Hierin zie je welk cijfer bij welk puntenaantal hoort.</w:t>
      </w:r>
    </w:p>
    <w:p w14:paraId="45019AB0" w14:textId="77777777" w:rsidR="00A8622F" w:rsidRPr="001761E2" w:rsidRDefault="00A8622F" w:rsidP="00E62591">
      <w:r w:rsidRPr="001761E2">
        <w:br w:type="page"/>
      </w:r>
    </w:p>
    <w:p w14:paraId="69981DFD" w14:textId="3390D8C8" w:rsidR="00507088" w:rsidRPr="001761E2" w:rsidRDefault="00507088" w:rsidP="00507088">
      <w:pPr>
        <w:pStyle w:val="Kop1"/>
      </w:pPr>
      <w:bookmarkStart w:id="2" w:name="_Toc133908113"/>
      <w:r w:rsidRPr="001761E2">
        <w:lastRenderedPageBreak/>
        <w:t xml:space="preserve">Opdracht </w:t>
      </w:r>
      <w:r w:rsidR="00913F7C">
        <w:t>1</w:t>
      </w:r>
      <w:r w:rsidRPr="001761E2">
        <w:t xml:space="preserve">: </w:t>
      </w:r>
      <w:r w:rsidR="00913F7C">
        <w:t>D1-K1-W1</w:t>
      </w:r>
      <w:r w:rsidR="00325B21">
        <w:t xml:space="preserve"> Ontwikkelt de hoofdstructuur van de </w:t>
      </w:r>
      <w:proofErr w:type="spellStart"/>
      <w:r w:rsidR="00325B21">
        <w:t>frontend</w:t>
      </w:r>
      <w:bookmarkEnd w:id="2"/>
      <w:proofErr w:type="spellEnd"/>
    </w:p>
    <w:p w14:paraId="7D356D6D" w14:textId="65999093" w:rsidR="007F6951" w:rsidRDefault="00950E03" w:rsidP="00B55DB4">
      <w:r>
        <w:t xml:space="preserve">Je gaat een </w:t>
      </w:r>
      <w:proofErr w:type="spellStart"/>
      <w:r>
        <w:t>frontend</w:t>
      </w:r>
      <w:proofErr w:type="spellEnd"/>
      <w:r>
        <w:t xml:space="preserve"> ontwikkelen v</w:t>
      </w:r>
      <w:r w:rsidR="007B2222">
        <w:t xml:space="preserve">oor een klant. De klant heeft wensen </w:t>
      </w:r>
      <w:r w:rsidR="008A68D3">
        <w:t>met betrekking tot</w:t>
      </w:r>
      <w:r w:rsidR="002009C1">
        <w:t xml:space="preserve"> de</w:t>
      </w:r>
      <w:r w:rsidR="002722D9" w:rsidRPr="00DB107C">
        <w:rPr>
          <w:highlight w:val="cyan"/>
        </w:rPr>
        <w:t xml:space="preserve"> </w:t>
      </w:r>
      <w:r w:rsidR="002722D9" w:rsidRPr="004F2270">
        <w:t>gebruikerservaring</w:t>
      </w:r>
      <w:r w:rsidR="002722D9" w:rsidRPr="002722D9">
        <w:t>.</w:t>
      </w:r>
      <w:r w:rsidR="002722D9">
        <w:t xml:space="preserve"> </w:t>
      </w:r>
      <w:r w:rsidR="004F2270">
        <w:t xml:space="preserve">Jouw </w:t>
      </w:r>
      <w:proofErr w:type="spellStart"/>
      <w:r w:rsidR="004F2270">
        <w:t>frontend</w:t>
      </w:r>
      <w:proofErr w:type="spellEnd"/>
      <w:r w:rsidR="004F2270">
        <w:t xml:space="preserve"> moet </w:t>
      </w:r>
      <w:r w:rsidR="0035792C">
        <w:t>aansluiten bij de klantwens.</w:t>
      </w:r>
      <w:r w:rsidR="002722D9">
        <w:t xml:space="preserve"> </w:t>
      </w:r>
      <w:r w:rsidR="00B55DB4">
        <w:t xml:space="preserve">De </w:t>
      </w:r>
      <w:proofErr w:type="spellStart"/>
      <w:r w:rsidR="009D4E19">
        <w:t>frontend</w:t>
      </w:r>
      <w:proofErr w:type="spellEnd"/>
      <w:r w:rsidR="00B55DB4">
        <w:t xml:space="preserve"> moet </w:t>
      </w:r>
      <w:r w:rsidR="008378BB">
        <w:t>aan de volgende eisen voldoen.</w:t>
      </w:r>
    </w:p>
    <w:p w14:paraId="3BEB7D09" w14:textId="63D07EE6" w:rsidR="007F6951" w:rsidRDefault="008378BB" w:rsidP="007F6951">
      <w:pPr>
        <w:pStyle w:val="Lijstalinea"/>
        <w:numPr>
          <w:ilvl w:val="0"/>
          <w:numId w:val="30"/>
        </w:numPr>
      </w:pPr>
      <w:r>
        <w:t xml:space="preserve">De </w:t>
      </w:r>
      <w:proofErr w:type="spellStart"/>
      <w:r w:rsidR="002009C1">
        <w:t>frontend</w:t>
      </w:r>
      <w:proofErr w:type="spellEnd"/>
      <w:r>
        <w:t xml:space="preserve"> bevat</w:t>
      </w:r>
      <w:r w:rsidR="002009C1">
        <w:t xml:space="preserve"> </w:t>
      </w:r>
      <w:r w:rsidR="00B55DB4">
        <w:t>meerdere schermen</w:t>
      </w:r>
      <w:r w:rsidR="00B2613A">
        <w:t>.</w:t>
      </w:r>
    </w:p>
    <w:p w14:paraId="7CF5FC7E" w14:textId="531900AD" w:rsidR="007F6951" w:rsidRDefault="008378BB" w:rsidP="007F6951">
      <w:pPr>
        <w:pStyle w:val="Lijstalinea"/>
        <w:numPr>
          <w:ilvl w:val="0"/>
          <w:numId w:val="30"/>
        </w:numPr>
      </w:pPr>
      <w:r>
        <w:t xml:space="preserve">De </w:t>
      </w:r>
      <w:r w:rsidR="002009C1">
        <w:t>e</w:t>
      </w:r>
      <w:r w:rsidR="00DA3A57">
        <w:t>isen en wense</w:t>
      </w:r>
      <w:r w:rsidR="002009C1">
        <w:t>n</w:t>
      </w:r>
      <w:r w:rsidR="00BF1D00">
        <w:t xml:space="preserve"> van de klant</w:t>
      </w:r>
      <w:r w:rsidR="00DA3A57">
        <w:t xml:space="preserve"> </w:t>
      </w:r>
      <w:r w:rsidR="001B6AF6" w:rsidRPr="004F2270">
        <w:t xml:space="preserve">zijn </w:t>
      </w:r>
      <w:r>
        <w:t xml:space="preserve">ingedeeld </w:t>
      </w:r>
      <w:r w:rsidR="001D7634" w:rsidRPr="004F2270">
        <w:t>op basis van</w:t>
      </w:r>
      <w:r w:rsidR="00DA3A57" w:rsidRPr="004F2270">
        <w:t xml:space="preserve"> prioriteit</w:t>
      </w:r>
      <w:r w:rsidR="00B2613A">
        <w:t>.</w:t>
      </w:r>
    </w:p>
    <w:p w14:paraId="386DE431" w14:textId="6E75B1C5" w:rsidR="007F6951" w:rsidRDefault="008378BB" w:rsidP="007F6951">
      <w:pPr>
        <w:pStyle w:val="Lijstalinea"/>
        <w:numPr>
          <w:ilvl w:val="0"/>
          <w:numId w:val="30"/>
        </w:numPr>
      </w:pPr>
      <w:r>
        <w:t xml:space="preserve">De </w:t>
      </w:r>
      <w:proofErr w:type="spellStart"/>
      <w:r w:rsidR="00BC5D36">
        <w:t>frontend</w:t>
      </w:r>
      <w:proofErr w:type="spellEnd"/>
      <w:r w:rsidR="00BC5D36">
        <w:t xml:space="preserve"> </w:t>
      </w:r>
      <w:r>
        <w:t xml:space="preserve">moet </w:t>
      </w:r>
      <w:r w:rsidR="00B55DB4">
        <w:t xml:space="preserve">geschikt zijn voor </w:t>
      </w:r>
      <w:r w:rsidR="00F4517E">
        <w:t>verschillende</w:t>
      </w:r>
      <w:r w:rsidR="00B55DB4">
        <w:t xml:space="preserve"> devices</w:t>
      </w:r>
      <w:r w:rsidR="00B2613A">
        <w:t>.</w:t>
      </w:r>
    </w:p>
    <w:p w14:paraId="4432BEC0" w14:textId="61F3DD18" w:rsidR="008D3C23" w:rsidRDefault="008378BB" w:rsidP="007F6951">
      <w:pPr>
        <w:pStyle w:val="Lijstalinea"/>
        <w:numPr>
          <w:ilvl w:val="0"/>
          <w:numId w:val="30"/>
        </w:numPr>
      </w:pPr>
      <w:r>
        <w:t xml:space="preserve">De </w:t>
      </w:r>
      <w:proofErr w:type="spellStart"/>
      <w:r>
        <w:t>f</w:t>
      </w:r>
      <w:r w:rsidR="00BC5D36">
        <w:t>rontend</w:t>
      </w:r>
      <w:proofErr w:type="spellEnd"/>
      <w:r w:rsidR="00BC5D36">
        <w:t xml:space="preserve"> </w:t>
      </w:r>
      <w:r>
        <w:t xml:space="preserve">maakt </w:t>
      </w:r>
      <w:r w:rsidR="008D3C23">
        <w:t xml:space="preserve">gebruik van door de klant aangegeven </w:t>
      </w:r>
      <w:r w:rsidR="00723F5F">
        <w:t>CSS</w:t>
      </w:r>
      <w:r w:rsidR="00724261">
        <w:t>-</w:t>
      </w:r>
      <w:r w:rsidR="00723F5F">
        <w:t>wensen</w:t>
      </w:r>
      <w:r w:rsidR="000D412F">
        <w:t>.</w:t>
      </w:r>
    </w:p>
    <w:p w14:paraId="630987B6" w14:textId="77777777" w:rsidR="0093242C" w:rsidRDefault="0093242C" w:rsidP="00B55DB4"/>
    <w:p w14:paraId="7F543DEB" w14:textId="7B5FDA6F" w:rsidR="00B55DB4" w:rsidRDefault="00B55DB4" w:rsidP="00B55DB4">
      <w:r>
        <w:t xml:space="preserve">Voorbeelden van </w:t>
      </w:r>
      <w:proofErr w:type="spellStart"/>
      <w:r>
        <w:t>frontend</w:t>
      </w:r>
      <w:proofErr w:type="spellEnd"/>
      <w:r>
        <w:t xml:space="preserve"> applicaties</w:t>
      </w:r>
      <w:r w:rsidR="00516652">
        <w:t xml:space="preserve"> zijn als volgt.</w:t>
      </w:r>
    </w:p>
    <w:p w14:paraId="5DD85316" w14:textId="274BC2D8" w:rsidR="00B55DB4" w:rsidRDefault="00B55DB4" w:rsidP="00B55DB4">
      <w:pPr>
        <w:pStyle w:val="Lijstalinea"/>
        <w:numPr>
          <w:ilvl w:val="0"/>
          <w:numId w:val="19"/>
        </w:numPr>
        <w:spacing w:after="160" w:line="259" w:lineRule="auto"/>
      </w:pPr>
      <w:r>
        <w:t>Recepten van maaltijden met zoekfunctie en reviews</w:t>
      </w:r>
    </w:p>
    <w:p w14:paraId="4EF8506D" w14:textId="207EAF50" w:rsidR="00B55DB4" w:rsidRDefault="009C3CAB" w:rsidP="00B55DB4">
      <w:pPr>
        <w:pStyle w:val="Lijstalinea"/>
        <w:numPr>
          <w:ilvl w:val="0"/>
          <w:numId w:val="19"/>
        </w:numPr>
        <w:spacing w:after="160" w:line="259" w:lineRule="auto"/>
      </w:pPr>
      <w:r>
        <w:t>Maaltijdbezorgdienst</w:t>
      </w:r>
    </w:p>
    <w:p w14:paraId="0DA999F3" w14:textId="3EC0D4E9" w:rsidR="00B55DB4" w:rsidRDefault="00B55DB4" w:rsidP="00B55DB4">
      <w:pPr>
        <w:pStyle w:val="Lijstalinea"/>
        <w:numPr>
          <w:ilvl w:val="0"/>
          <w:numId w:val="19"/>
        </w:numPr>
        <w:spacing w:after="160" w:line="259" w:lineRule="auto"/>
      </w:pPr>
      <w:r>
        <w:t>Ziekmeldsysteem en verlofaanvraag</w:t>
      </w:r>
    </w:p>
    <w:p w14:paraId="5284E92D" w14:textId="28BF124C" w:rsidR="00507088" w:rsidRPr="001761E2" w:rsidRDefault="00E017F3" w:rsidP="00507088">
      <w:pPr>
        <w:pStyle w:val="Kop3"/>
      </w:pPr>
      <w:r>
        <w:t>Verzamelen van gegevens</w:t>
      </w:r>
    </w:p>
    <w:p w14:paraId="4FF25144" w14:textId="5CAF8472" w:rsidR="00507088" w:rsidRPr="001761E2" w:rsidRDefault="00DD1DF4" w:rsidP="00D203EC">
      <w:pPr>
        <w:pStyle w:val="Lijstalinea"/>
        <w:numPr>
          <w:ilvl w:val="0"/>
          <w:numId w:val="1"/>
        </w:numPr>
      </w:pPr>
      <w:r>
        <w:t xml:space="preserve">Haal de klantwens op. </w:t>
      </w:r>
      <w:r w:rsidR="002655AC">
        <w:t xml:space="preserve">Dit kan bijvoorbeeld door middel van een klantgesprek. </w:t>
      </w:r>
    </w:p>
    <w:p w14:paraId="0F4E14C8" w14:textId="74F29883" w:rsidR="00E331C9" w:rsidRDefault="002655AC" w:rsidP="00D203EC">
      <w:pPr>
        <w:pStyle w:val="Lijstalinea"/>
        <w:numPr>
          <w:ilvl w:val="0"/>
          <w:numId w:val="1"/>
        </w:numPr>
      </w:pPr>
      <w:r>
        <w:t>Z</w:t>
      </w:r>
      <w:r w:rsidR="00E017F3">
        <w:t xml:space="preserve">org ervoor dat je alle informatie krijgt. </w:t>
      </w:r>
    </w:p>
    <w:p w14:paraId="7284B70E" w14:textId="4F697306" w:rsidR="00E331C9" w:rsidRDefault="00E017F3" w:rsidP="00E331C9">
      <w:pPr>
        <w:pStyle w:val="Lijstalinea"/>
        <w:numPr>
          <w:ilvl w:val="1"/>
          <w:numId w:val="1"/>
        </w:numPr>
      </w:pPr>
      <w:r>
        <w:t>Maak een lijst van eisen en wensen</w:t>
      </w:r>
      <w:r w:rsidR="00D23D76">
        <w:t>.</w:t>
      </w:r>
      <w:r w:rsidR="00CF17EB">
        <w:t xml:space="preserve"> </w:t>
      </w:r>
      <w:r w:rsidR="00D23D76">
        <w:t>B</w:t>
      </w:r>
      <w:r w:rsidR="00DC18FE">
        <w:t xml:space="preserve">ijvoorbeeld </w:t>
      </w:r>
      <w:r>
        <w:t xml:space="preserve">in de vorm van user </w:t>
      </w:r>
      <w:proofErr w:type="spellStart"/>
      <w:r>
        <w:t>stories</w:t>
      </w:r>
      <w:proofErr w:type="spellEnd"/>
      <w:r>
        <w:t xml:space="preserve"> of job </w:t>
      </w:r>
      <w:proofErr w:type="spellStart"/>
      <w:r>
        <w:t>stories</w:t>
      </w:r>
      <w:proofErr w:type="spellEnd"/>
      <w:r w:rsidR="00E331C9">
        <w:t>.</w:t>
      </w:r>
    </w:p>
    <w:p w14:paraId="1E248974" w14:textId="13149926" w:rsidR="00507088" w:rsidRPr="001761E2" w:rsidRDefault="00E331C9" w:rsidP="00E331C9">
      <w:pPr>
        <w:pStyle w:val="Lijstalinea"/>
        <w:numPr>
          <w:ilvl w:val="1"/>
          <w:numId w:val="1"/>
        </w:numPr>
      </w:pPr>
      <w:r>
        <w:t>S</w:t>
      </w:r>
      <w:r w:rsidR="00E017F3">
        <w:t>tel de ge</w:t>
      </w:r>
      <w:r>
        <w:t>wenste devices vast.</w:t>
      </w:r>
    </w:p>
    <w:p w14:paraId="7AB9E241" w14:textId="78012D5C" w:rsidR="00507088" w:rsidRPr="001761E2" w:rsidRDefault="00683314" w:rsidP="00E331C9">
      <w:pPr>
        <w:pStyle w:val="Lijstalinea"/>
        <w:numPr>
          <w:ilvl w:val="0"/>
          <w:numId w:val="1"/>
        </w:numPr>
      </w:pPr>
      <w:r>
        <w:t>Onderzoek de</w:t>
      </w:r>
      <w:r w:rsidR="00E331C9">
        <w:t xml:space="preserve"> gebruikerservaringen</w:t>
      </w:r>
      <w:r w:rsidR="00606164">
        <w:t>. Dit kan</w:t>
      </w:r>
      <w:r w:rsidR="00E331C9">
        <w:t xml:space="preserve"> bijvoorbeeld door het maken van een customer </w:t>
      </w:r>
      <w:proofErr w:type="spellStart"/>
      <w:r w:rsidR="00E331C9">
        <w:t>journey</w:t>
      </w:r>
      <w:proofErr w:type="spellEnd"/>
      <w:r w:rsidR="00E331C9">
        <w:t xml:space="preserve"> en/of </w:t>
      </w:r>
      <w:proofErr w:type="spellStart"/>
      <w:r w:rsidR="00E331C9">
        <w:t>persona</w:t>
      </w:r>
      <w:r w:rsidR="003351CC">
        <w:t>’</w:t>
      </w:r>
      <w:r w:rsidR="00E331C9">
        <w:t>s</w:t>
      </w:r>
      <w:proofErr w:type="spellEnd"/>
      <w:r w:rsidR="00E331C9">
        <w:t xml:space="preserve">. </w:t>
      </w:r>
    </w:p>
    <w:p w14:paraId="573BE55E" w14:textId="77777777" w:rsidR="00507088" w:rsidRPr="001761E2" w:rsidRDefault="00507088" w:rsidP="00507088"/>
    <w:p w14:paraId="2FDB2B54" w14:textId="6A77BF25" w:rsidR="00507088" w:rsidRPr="001761E2" w:rsidRDefault="00E331C9" w:rsidP="00507088">
      <w:pPr>
        <w:pStyle w:val="Kop3"/>
      </w:pPr>
      <w:r>
        <w:t xml:space="preserve">Vertaal de </w:t>
      </w:r>
      <w:r w:rsidR="00695DED">
        <w:t xml:space="preserve">wens van de klant naar een technische oplossing voor de </w:t>
      </w:r>
      <w:proofErr w:type="spellStart"/>
      <w:r w:rsidR="00695DED">
        <w:t>frontend</w:t>
      </w:r>
      <w:proofErr w:type="spellEnd"/>
    </w:p>
    <w:p w14:paraId="061A09BD" w14:textId="274DE98C" w:rsidR="00507088" w:rsidRDefault="00695DED" w:rsidP="00D203EC">
      <w:pPr>
        <w:pStyle w:val="Lijstalinea"/>
        <w:numPr>
          <w:ilvl w:val="0"/>
          <w:numId w:val="2"/>
        </w:numPr>
      </w:pPr>
      <w:r>
        <w:t xml:space="preserve">Geef in de </w:t>
      </w:r>
      <w:r w:rsidR="00F736F3">
        <w:t>designs</w:t>
      </w:r>
      <w:r>
        <w:t xml:space="preserve"> aan hoe de user interface</w:t>
      </w:r>
      <w:r w:rsidR="00912980">
        <w:t xml:space="preserve"> eruit komt te zien</w:t>
      </w:r>
      <w:r w:rsidR="00C93A96">
        <w:t xml:space="preserve"> voor de vastgestelde devices.</w:t>
      </w:r>
    </w:p>
    <w:p w14:paraId="2FF4516E" w14:textId="7A56FCDC" w:rsidR="00507088" w:rsidRDefault="00C93A96" w:rsidP="00D203EC">
      <w:pPr>
        <w:pStyle w:val="Lijstalinea"/>
        <w:numPr>
          <w:ilvl w:val="0"/>
          <w:numId w:val="2"/>
        </w:numPr>
      </w:pPr>
      <w:r>
        <w:t>Kies op basis van je gemaakte analyse voor een technische oplossing. Volg daarbij de volgende stappen</w:t>
      </w:r>
      <w:r w:rsidR="00AA546A">
        <w:t>.</w:t>
      </w:r>
    </w:p>
    <w:p w14:paraId="12970680" w14:textId="3EC506C3" w:rsidR="00C93A96" w:rsidRPr="001761E2" w:rsidRDefault="00C93A96" w:rsidP="00C93A96">
      <w:pPr>
        <w:pStyle w:val="Lijstalinea"/>
        <w:numPr>
          <w:ilvl w:val="1"/>
          <w:numId w:val="2"/>
        </w:numPr>
      </w:pPr>
      <w:r>
        <w:t xml:space="preserve">Kies geschikte </w:t>
      </w:r>
      <w:proofErr w:type="spellStart"/>
      <w:r w:rsidR="00A76EFF">
        <w:t>frontend</w:t>
      </w:r>
      <w:proofErr w:type="spellEnd"/>
      <w:r w:rsidR="00A76EFF">
        <w:t xml:space="preserve"> technieken, </w:t>
      </w:r>
      <w:proofErr w:type="spellStart"/>
      <w:r w:rsidR="00A76EFF">
        <w:t>frameworks</w:t>
      </w:r>
      <w:proofErr w:type="spellEnd"/>
      <w:r w:rsidR="00A76EFF">
        <w:t xml:space="preserve"> en een programmeertaal.</w:t>
      </w:r>
    </w:p>
    <w:p w14:paraId="4AE4C486" w14:textId="0C2D933E" w:rsidR="00507088" w:rsidRDefault="00A76EFF" w:rsidP="00D203EC">
      <w:pPr>
        <w:pStyle w:val="Lijstalinea"/>
        <w:numPr>
          <w:ilvl w:val="1"/>
          <w:numId w:val="2"/>
        </w:numPr>
      </w:pPr>
      <w:r>
        <w:t>Kies geschikte packages,</w:t>
      </w:r>
      <w:r w:rsidR="000D412F">
        <w:t xml:space="preserve"> templates</w:t>
      </w:r>
      <w:r>
        <w:t xml:space="preserve"> modules</w:t>
      </w:r>
      <w:r w:rsidR="000D412F">
        <w:t xml:space="preserve">, componenten </w:t>
      </w:r>
      <w:r>
        <w:t xml:space="preserve">en/of plug-ins. </w:t>
      </w:r>
    </w:p>
    <w:p w14:paraId="2E6C96B7" w14:textId="004E2F70" w:rsidR="009C1818" w:rsidRDefault="009C1818" w:rsidP="00D203EC">
      <w:pPr>
        <w:pStyle w:val="Lijstalinea"/>
        <w:numPr>
          <w:ilvl w:val="1"/>
          <w:numId w:val="2"/>
        </w:numPr>
      </w:pPr>
      <w:r>
        <w:t xml:space="preserve">Definieer eventueel de </w:t>
      </w:r>
      <w:proofErr w:type="spellStart"/>
      <w:r>
        <w:t>endpoints</w:t>
      </w:r>
      <w:proofErr w:type="spellEnd"/>
      <w:r>
        <w:t xml:space="preserve"> van de API en stem deze af met de backend </w:t>
      </w:r>
      <w:proofErr w:type="spellStart"/>
      <w:r>
        <w:t>developer</w:t>
      </w:r>
      <w:proofErr w:type="spellEnd"/>
      <w:r>
        <w:t xml:space="preserve">. </w:t>
      </w:r>
    </w:p>
    <w:p w14:paraId="1133EC2C" w14:textId="2F6FE97A" w:rsidR="00880E8F" w:rsidRDefault="001E2070" w:rsidP="00880E8F">
      <w:pPr>
        <w:pStyle w:val="Lijstalinea"/>
        <w:numPr>
          <w:ilvl w:val="0"/>
          <w:numId w:val="2"/>
        </w:numPr>
      </w:pPr>
      <w:r>
        <w:t>Stem je werkzaamheden met de betrokkenen</w:t>
      </w:r>
      <w:r w:rsidR="000021F0">
        <w:t xml:space="preserve"> (</w:t>
      </w:r>
      <w:r w:rsidR="0083720F">
        <w:t>klant</w:t>
      </w:r>
      <w:r w:rsidR="000021F0">
        <w:t xml:space="preserve">, backend </w:t>
      </w:r>
      <w:proofErr w:type="spellStart"/>
      <w:r w:rsidR="000021F0">
        <w:t>developers</w:t>
      </w:r>
      <w:proofErr w:type="spellEnd"/>
      <w:r w:rsidR="0083720F">
        <w:t xml:space="preserve">, </w:t>
      </w:r>
      <w:r w:rsidR="000021F0">
        <w:t>leidinggevende</w:t>
      </w:r>
      <w:r w:rsidR="0083720F">
        <w:t xml:space="preserve"> </w:t>
      </w:r>
      <w:r w:rsidR="006F70D1">
        <w:t>enzovoort</w:t>
      </w:r>
      <w:r w:rsidR="000021F0">
        <w:t>)</w:t>
      </w:r>
      <w:r>
        <w:t xml:space="preserve"> af.</w:t>
      </w:r>
    </w:p>
    <w:p w14:paraId="56726BC1" w14:textId="77777777" w:rsidR="00A76EFF" w:rsidRDefault="00A76EFF" w:rsidP="00A76EFF"/>
    <w:p w14:paraId="22C05EB4" w14:textId="0933C185" w:rsidR="00A76EFF" w:rsidRPr="001761E2" w:rsidRDefault="00C32471" w:rsidP="00A76EFF">
      <w:pPr>
        <w:pStyle w:val="Kop3"/>
      </w:pPr>
      <w:r>
        <w:t>Ontwikkel</w:t>
      </w:r>
      <w:r w:rsidR="00A76EFF">
        <w:t xml:space="preserve"> de hoofdstructuur van de </w:t>
      </w:r>
      <w:proofErr w:type="spellStart"/>
      <w:r w:rsidR="00A76EFF">
        <w:t>frontend</w:t>
      </w:r>
      <w:proofErr w:type="spellEnd"/>
    </w:p>
    <w:p w14:paraId="48FDD317" w14:textId="5EF1CD7F" w:rsidR="00A76EFF" w:rsidRPr="001761E2" w:rsidRDefault="00A76EFF" w:rsidP="00A76EFF">
      <w:pPr>
        <w:pStyle w:val="Lijstalinea"/>
        <w:numPr>
          <w:ilvl w:val="0"/>
          <w:numId w:val="20"/>
        </w:numPr>
      </w:pPr>
      <w:r>
        <w:t xml:space="preserve">Bouw de </w:t>
      </w:r>
      <w:proofErr w:type="spellStart"/>
      <w:r>
        <w:t>frontend</w:t>
      </w:r>
      <w:proofErr w:type="spellEnd"/>
      <w:r>
        <w:t xml:space="preserve"> applicatie in overeenstemming met de </w:t>
      </w:r>
      <w:r w:rsidR="005F4846">
        <w:t>klantwens</w:t>
      </w:r>
      <w:r>
        <w:t xml:space="preserve"> en gemaakte keuzes.</w:t>
      </w:r>
    </w:p>
    <w:p w14:paraId="4C97FFEF" w14:textId="225436D6" w:rsidR="00A76EFF" w:rsidRDefault="00A76EFF" w:rsidP="00A76EFF">
      <w:pPr>
        <w:pStyle w:val="Lijstalinea"/>
        <w:numPr>
          <w:ilvl w:val="0"/>
          <w:numId w:val="20"/>
        </w:numPr>
      </w:pPr>
      <w:r>
        <w:t xml:space="preserve">Maak zelf </w:t>
      </w:r>
      <w:r w:rsidR="00C32471">
        <w:t>modules/</w:t>
      </w:r>
      <w:r>
        <w:t>componenten</w:t>
      </w:r>
      <w:r w:rsidR="00C32471">
        <w:t>/plug</w:t>
      </w:r>
      <w:r w:rsidR="00494D62">
        <w:t>-</w:t>
      </w:r>
      <w:r w:rsidR="00C32471">
        <w:t>ins</w:t>
      </w:r>
      <w:r>
        <w:t xml:space="preserve"> en/of gebruik </w:t>
      </w:r>
      <w:r w:rsidR="00C32471">
        <w:t>modules/componenten/plug</w:t>
      </w:r>
      <w:r w:rsidR="00494D62">
        <w:t>-</w:t>
      </w:r>
      <w:r w:rsidR="00C32471">
        <w:t>ins</w:t>
      </w:r>
      <w:r>
        <w:t xml:space="preserve"> van anderen</w:t>
      </w:r>
      <w:r w:rsidR="003D0492">
        <w:t xml:space="preserve"> en pas deze waar nodig aan</w:t>
      </w:r>
      <w:r>
        <w:t>.</w:t>
      </w:r>
    </w:p>
    <w:p w14:paraId="03BE9140" w14:textId="16C0D5FA" w:rsidR="00E13BF3" w:rsidRDefault="00E13BF3" w:rsidP="00A76EFF">
      <w:pPr>
        <w:pStyle w:val="Lijstalinea"/>
        <w:numPr>
          <w:ilvl w:val="0"/>
          <w:numId w:val="20"/>
        </w:numPr>
      </w:pPr>
      <w:r>
        <w:t xml:space="preserve">Pas </w:t>
      </w:r>
      <w:r w:rsidR="00CE1F19">
        <w:t xml:space="preserve">pre-processing toe. </w:t>
      </w:r>
    </w:p>
    <w:p w14:paraId="3C634270" w14:textId="77777777" w:rsidR="00A76EFF" w:rsidRDefault="00A76EFF" w:rsidP="00A76EFF"/>
    <w:p w14:paraId="1ACF6768" w14:textId="182DE314" w:rsidR="00A76EFF" w:rsidRPr="001761E2" w:rsidRDefault="00A76EFF" w:rsidP="00A76EFF">
      <w:pPr>
        <w:pStyle w:val="Kop3"/>
      </w:pPr>
      <w:r>
        <w:t>Testen van de gebruikerservaring</w:t>
      </w:r>
    </w:p>
    <w:p w14:paraId="21BED155" w14:textId="2AF6DD20" w:rsidR="00A76EFF" w:rsidRPr="001761E2" w:rsidRDefault="00A76EFF" w:rsidP="00A76EFF">
      <w:pPr>
        <w:pStyle w:val="Lijstalinea"/>
        <w:numPr>
          <w:ilvl w:val="0"/>
          <w:numId w:val="21"/>
        </w:numPr>
      </w:pPr>
      <w:r>
        <w:t xml:space="preserve">Voer een gebruikerstest uit (bijvoorbeeld een </w:t>
      </w:r>
      <w:proofErr w:type="spellStart"/>
      <w:r>
        <w:t>usability</w:t>
      </w:r>
      <w:proofErr w:type="spellEnd"/>
      <w:r>
        <w:t xml:space="preserve"> test).</w:t>
      </w:r>
    </w:p>
    <w:p w14:paraId="26792F1C" w14:textId="3CB34F70" w:rsidR="00A76EFF" w:rsidRDefault="00A76EFF" w:rsidP="003B0ED7">
      <w:pPr>
        <w:pStyle w:val="Lijstalinea"/>
        <w:numPr>
          <w:ilvl w:val="0"/>
          <w:numId w:val="21"/>
        </w:numPr>
        <w:spacing w:after="160" w:line="259" w:lineRule="auto"/>
      </w:pPr>
      <w:r>
        <w:t>Rapporteer de testuitslag</w:t>
      </w:r>
      <w:r w:rsidR="0016402F">
        <w:t xml:space="preserve"> en </w:t>
      </w:r>
      <w:r w:rsidR="001D1A42">
        <w:t xml:space="preserve">voer </w:t>
      </w:r>
      <w:r w:rsidR="0016402F">
        <w:t>eventuele aanpassingen</w:t>
      </w:r>
      <w:r w:rsidR="001D1A42">
        <w:t xml:space="preserve"> door</w:t>
      </w:r>
      <w:r w:rsidR="0016402F">
        <w:t>.</w:t>
      </w:r>
      <w:r w:rsidR="002B3511">
        <w:br w:type="page"/>
      </w:r>
    </w:p>
    <w:p w14:paraId="600B2C8C" w14:textId="3EC4B8B6" w:rsidR="00507088" w:rsidRPr="001761E2" w:rsidRDefault="00507088" w:rsidP="00507088">
      <w:pPr>
        <w:pStyle w:val="Kop2"/>
      </w:pPr>
      <w:r w:rsidRPr="001761E2">
        <w:lastRenderedPageBreak/>
        <w:t>Resultaat</w:t>
      </w:r>
    </w:p>
    <w:p w14:paraId="79D4A18E" w14:textId="290E35CC" w:rsidR="0037339D" w:rsidRPr="001761E2" w:rsidRDefault="00507088" w:rsidP="00507088">
      <w:r w:rsidRPr="001761E2">
        <w:t>Als resultaat van deze opdracht lever je de volgende</w:t>
      </w:r>
      <w:r w:rsidR="007D1B82" w:rsidRPr="001761E2">
        <w:t xml:space="preserve"> producten/diensten</w:t>
      </w:r>
      <w:r w:rsidRPr="001761E2">
        <w:t xml:space="preserve"> op.</w:t>
      </w:r>
    </w:p>
    <w:tbl>
      <w:tblPr>
        <w:tblStyle w:val="SPLVeldnamendonkerpaars-1ekolomentotaalrijgroen"/>
        <w:tblpPr w:leftFromText="141" w:rightFromText="141" w:vertAnchor="text" w:horzAnchor="margin" w:tblpY="72"/>
        <w:tblW w:w="5000" w:type="pct"/>
        <w:tblLook w:val="04A0" w:firstRow="1" w:lastRow="0" w:firstColumn="1" w:lastColumn="0" w:noHBand="0" w:noVBand="1"/>
      </w:tblPr>
      <w:tblGrid>
        <w:gridCol w:w="3022"/>
        <w:gridCol w:w="3021"/>
        <w:gridCol w:w="3019"/>
      </w:tblGrid>
      <w:tr w:rsidR="00074FFE" w:rsidRPr="001761E2" w14:paraId="72CA96A2" w14:textId="77777777" w:rsidTr="00A160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Borders>
              <w:right w:val="single" w:sz="4" w:space="0" w:color="FFFFFF" w:themeColor="background1"/>
            </w:tcBorders>
            <w:shd w:val="clear" w:color="auto" w:fill="56355B"/>
          </w:tcPr>
          <w:p w14:paraId="6D46C83C" w14:textId="77777777" w:rsidR="00074FFE" w:rsidRPr="001761E2" w:rsidRDefault="00074FFE" w:rsidP="00074FFE">
            <w:pPr>
              <w:rPr>
                <w:b/>
                <w:color w:val="FFFFFF" w:themeColor="background1"/>
              </w:rPr>
            </w:pPr>
            <w:r w:rsidRPr="001761E2">
              <w:rPr>
                <w:b/>
                <w:color w:val="FFFFFF" w:themeColor="background1"/>
              </w:rPr>
              <w:t>Resultaat</w:t>
            </w:r>
          </w:p>
        </w:tc>
        <w:tc>
          <w:tcPr>
            <w:tcW w:w="1667" w:type="pct"/>
            <w:tcBorders>
              <w:left w:val="single" w:sz="4" w:space="0" w:color="FFFFFF" w:themeColor="background1"/>
              <w:right w:val="single" w:sz="4" w:space="0" w:color="FFFFFF" w:themeColor="background1"/>
            </w:tcBorders>
            <w:shd w:val="clear" w:color="auto" w:fill="56355B"/>
          </w:tcPr>
          <w:p w14:paraId="4F7C852E" w14:textId="77777777" w:rsidR="00074FFE" w:rsidRPr="001761E2" w:rsidRDefault="00074FFE" w:rsidP="00074FFE">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1761E2">
              <w:rPr>
                <w:b/>
                <w:color w:val="FFFFFF" w:themeColor="background1"/>
              </w:rPr>
              <w:t>Voorbeelden bewijsstukken</w:t>
            </w:r>
          </w:p>
        </w:tc>
        <w:tc>
          <w:tcPr>
            <w:tcW w:w="1666" w:type="pct"/>
            <w:tcBorders>
              <w:left w:val="single" w:sz="4" w:space="0" w:color="FFFFFF" w:themeColor="background1"/>
            </w:tcBorders>
            <w:shd w:val="clear" w:color="auto" w:fill="56355B"/>
          </w:tcPr>
          <w:p w14:paraId="770E1863" w14:textId="77777777" w:rsidR="00074FFE" w:rsidRPr="001761E2" w:rsidRDefault="00074FFE" w:rsidP="00074FFE">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1761E2">
              <w:rPr>
                <w:b/>
                <w:color w:val="FFFFFF" w:themeColor="background1"/>
              </w:rPr>
              <w:t>Aanvullende eisen</w:t>
            </w:r>
          </w:p>
        </w:tc>
      </w:tr>
      <w:tr w:rsidR="000141BB" w:rsidRPr="001761E2" w14:paraId="33C284D5" w14:textId="77777777" w:rsidTr="00A160F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val="restart"/>
          </w:tcPr>
          <w:p w14:paraId="0BBF72F9" w14:textId="190116CB" w:rsidR="000141BB" w:rsidRPr="001761E2" w:rsidRDefault="000141BB" w:rsidP="00074FFE">
            <w:r>
              <w:t>De opgehaalde klantwens met de ervaring van de gebruiker</w:t>
            </w:r>
          </w:p>
        </w:tc>
        <w:tc>
          <w:tcPr>
            <w:tcW w:w="1667" w:type="pct"/>
          </w:tcPr>
          <w:p w14:paraId="4AAA7F8A" w14:textId="18AF4AC5" w:rsidR="000141BB" w:rsidRDefault="000141BB" w:rsidP="00074FFE">
            <w:pPr>
              <w:cnfStyle w:val="000000100000" w:firstRow="0" w:lastRow="0" w:firstColumn="0" w:lastColumn="0" w:oddVBand="0" w:evenVBand="0" w:oddHBand="1" w:evenHBand="0" w:firstRowFirstColumn="0" w:firstRowLastColumn="0" w:lastRowFirstColumn="0" w:lastRowLastColumn="0"/>
            </w:pPr>
            <w:r>
              <w:t>Rapport</w:t>
            </w:r>
          </w:p>
        </w:tc>
        <w:tc>
          <w:tcPr>
            <w:tcW w:w="1666" w:type="pct"/>
          </w:tcPr>
          <w:p w14:paraId="09EBBD1C" w14:textId="77777777" w:rsidR="000141BB" w:rsidRPr="001761E2" w:rsidRDefault="000141BB" w:rsidP="00074FFE">
            <w:pPr>
              <w:cnfStyle w:val="000000100000" w:firstRow="0" w:lastRow="0" w:firstColumn="0" w:lastColumn="0" w:oddVBand="0" w:evenVBand="0" w:oddHBand="1" w:evenHBand="0" w:firstRowFirstColumn="0" w:firstRowLastColumn="0" w:lastRowFirstColumn="0" w:lastRowLastColumn="0"/>
            </w:pPr>
          </w:p>
        </w:tc>
      </w:tr>
      <w:tr w:rsidR="000141BB" w:rsidRPr="001761E2" w14:paraId="041DDFB5" w14:textId="77777777" w:rsidTr="00A160F4">
        <w:trPr>
          <w:cnfStyle w:val="000000010000" w:firstRow="0" w:lastRow="0" w:firstColumn="0" w:lastColumn="0" w:oddVBand="0" w:evenVBand="0" w:oddHBand="0" w:evenHBand="1"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tcPr>
          <w:p w14:paraId="364E6E1A" w14:textId="77777777" w:rsidR="000141BB" w:rsidRDefault="000141BB" w:rsidP="00074FFE"/>
        </w:tc>
        <w:tc>
          <w:tcPr>
            <w:tcW w:w="1667" w:type="pct"/>
          </w:tcPr>
          <w:p w14:paraId="79E29A4F" w14:textId="64B01CA9" w:rsidR="000141BB" w:rsidRDefault="000141BB" w:rsidP="00074FFE">
            <w:pPr>
              <w:cnfStyle w:val="000000010000" w:firstRow="0" w:lastRow="0" w:firstColumn="0" w:lastColumn="0" w:oddVBand="0" w:evenVBand="0" w:oddHBand="0" w:evenHBand="1" w:firstRowFirstColumn="0" w:firstRowLastColumn="0" w:lastRowFirstColumn="0" w:lastRowLastColumn="0"/>
            </w:pPr>
            <w:r>
              <w:t>Screenshots</w:t>
            </w:r>
          </w:p>
        </w:tc>
        <w:tc>
          <w:tcPr>
            <w:tcW w:w="1666" w:type="pct"/>
          </w:tcPr>
          <w:p w14:paraId="0546B1C1" w14:textId="77777777" w:rsidR="000141BB" w:rsidRPr="001761E2" w:rsidRDefault="000141BB" w:rsidP="00074FFE">
            <w:pPr>
              <w:cnfStyle w:val="000000010000" w:firstRow="0" w:lastRow="0" w:firstColumn="0" w:lastColumn="0" w:oddVBand="0" w:evenVBand="0" w:oddHBand="0" w:evenHBand="1" w:firstRowFirstColumn="0" w:firstRowLastColumn="0" w:lastRowFirstColumn="0" w:lastRowLastColumn="0"/>
            </w:pPr>
          </w:p>
        </w:tc>
      </w:tr>
      <w:tr w:rsidR="000141BB" w:rsidRPr="001761E2" w14:paraId="67281A1F" w14:textId="77777777" w:rsidTr="00A160F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tcPr>
          <w:p w14:paraId="1EE1ED14" w14:textId="77777777" w:rsidR="000141BB" w:rsidRDefault="000141BB" w:rsidP="00074FFE"/>
        </w:tc>
        <w:tc>
          <w:tcPr>
            <w:tcW w:w="1667" w:type="pct"/>
          </w:tcPr>
          <w:p w14:paraId="5C50DCD3" w14:textId="41149D7C" w:rsidR="000141BB" w:rsidRDefault="000141BB" w:rsidP="00074FFE">
            <w:pPr>
              <w:cnfStyle w:val="000000100000" w:firstRow="0" w:lastRow="0" w:firstColumn="0" w:lastColumn="0" w:oddVBand="0" w:evenVBand="0" w:oddHBand="1" w:evenHBand="0" w:firstRowFirstColumn="0" w:firstRowLastColumn="0" w:lastRowFirstColumn="0" w:lastRowLastColumn="0"/>
            </w:pPr>
            <w:r>
              <w:t>Designs</w:t>
            </w:r>
          </w:p>
        </w:tc>
        <w:tc>
          <w:tcPr>
            <w:tcW w:w="1666" w:type="pct"/>
          </w:tcPr>
          <w:p w14:paraId="25346C36" w14:textId="77777777" w:rsidR="000141BB" w:rsidRPr="001761E2" w:rsidRDefault="000141BB" w:rsidP="00074FFE">
            <w:pPr>
              <w:cnfStyle w:val="000000100000" w:firstRow="0" w:lastRow="0" w:firstColumn="0" w:lastColumn="0" w:oddVBand="0" w:evenVBand="0" w:oddHBand="1" w:evenHBand="0" w:firstRowFirstColumn="0" w:firstRowLastColumn="0" w:lastRowFirstColumn="0" w:lastRowLastColumn="0"/>
            </w:pPr>
          </w:p>
        </w:tc>
      </w:tr>
      <w:tr w:rsidR="000141BB" w:rsidRPr="001761E2" w14:paraId="5F8FA483" w14:textId="77777777" w:rsidTr="00A160F4">
        <w:trPr>
          <w:cnfStyle w:val="000000010000" w:firstRow="0" w:lastRow="0" w:firstColumn="0" w:lastColumn="0" w:oddVBand="0" w:evenVBand="0" w:oddHBand="0" w:evenHBand="1"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tcPr>
          <w:p w14:paraId="1EBCE43D" w14:textId="77777777" w:rsidR="000141BB" w:rsidRDefault="000141BB" w:rsidP="00074FFE"/>
        </w:tc>
        <w:tc>
          <w:tcPr>
            <w:tcW w:w="1667" w:type="pct"/>
          </w:tcPr>
          <w:p w14:paraId="4F8CAFFB" w14:textId="4067A351" w:rsidR="000141BB" w:rsidRDefault="000141BB" w:rsidP="00074FFE">
            <w:pPr>
              <w:cnfStyle w:val="000000010000" w:firstRow="0" w:lastRow="0" w:firstColumn="0" w:lastColumn="0" w:oddVBand="0" w:evenVBand="0" w:oddHBand="0" w:evenHBand="1" w:firstRowFirstColumn="0" w:firstRowLastColumn="0" w:lastRowFirstColumn="0" w:lastRowLastColumn="0"/>
            </w:pPr>
            <w:r>
              <w:t>Observatie praktijkbegeleider</w:t>
            </w:r>
          </w:p>
        </w:tc>
        <w:tc>
          <w:tcPr>
            <w:tcW w:w="1666" w:type="pct"/>
          </w:tcPr>
          <w:p w14:paraId="63481662" w14:textId="77777777" w:rsidR="000141BB" w:rsidRPr="001761E2" w:rsidRDefault="000141BB" w:rsidP="00074FFE">
            <w:pPr>
              <w:cnfStyle w:val="000000010000" w:firstRow="0" w:lastRow="0" w:firstColumn="0" w:lastColumn="0" w:oddVBand="0" w:evenVBand="0" w:oddHBand="0" w:evenHBand="1" w:firstRowFirstColumn="0" w:firstRowLastColumn="0" w:lastRowFirstColumn="0" w:lastRowLastColumn="0"/>
            </w:pPr>
          </w:p>
        </w:tc>
      </w:tr>
      <w:tr w:rsidR="000141BB" w:rsidRPr="001761E2" w14:paraId="54D94D0C" w14:textId="77777777" w:rsidTr="00A160F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tcPr>
          <w:p w14:paraId="3291044C" w14:textId="77777777" w:rsidR="000141BB" w:rsidRDefault="000141BB" w:rsidP="00074FFE"/>
        </w:tc>
        <w:tc>
          <w:tcPr>
            <w:tcW w:w="1667" w:type="pct"/>
          </w:tcPr>
          <w:p w14:paraId="005E9E59" w14:textId="7571FBDE" w:rsidR="000141BB" w:rsidRDefault="000141BB" w:rsidP="00074FFE">
            <w:pPr>
              <w:cnfStyle w:val="000000100000" w:firstRow="0" w:lastRow="0" w:firstColumn="0" w:lastColumn="0" w:oddVBand="0" w:evenVBand="0" w:oddHBand="1" w:evenHBand="0" w:firstRowFirstColumn="0" w:firstRowLastColumn="0" w:lastRowFirstColumn="0" w:lastRowLastColumn="0"/>
            </w:pPr>
            <w:r>
              <w:t>Gebruikte informatiebronnen</w:t>
            </w:r>
          </w:p>
        </w:tc>
        <w:tc>
          <w:tcPr>
            <w:tcW w:w="1666" w:type="pct"/>
          </w:tcPr>
          <w:p w14:paraId="48ED5B6D" w14:textId="77777777" w:rsidR="000141BB" w:rsidRPr="001761E2" w:rsidRDefault="000141BB" w:rsidP="00074FFE">
            <w:pPr>
              <w:cnfStyle w:val="000000100000" w:firstRow="0" w:lastRow="0" w:firstColumn="0" w:lastColumn="0" w:oddVBand="0" w:evenVBand="0" w:oddHBand="1" w:evenHBand="0" w:firstRowFirstColumn="0" w:firstRowLastColumn="0" w:lastRowFirstColumn="0" w:lastRowLastColumn="0"/>
            </w:pPr>
          </w:p>
        </w:tc>
      </w:tr>
      <w:tr w:rsidR="00D973E5" w:rsidRPr="001761E2" w14:paraId="6A0665F0" w14:textId="77777777" w:rsidTr="00A160F4">
        <w:trPr>
          <w:cnfStyle w:val="000000010000" w:firstRow="0" w:lastRow="0" w:firstColumn="0" w:lastColumn="0" w:oddVBand="0" w:evenVBand="0" w:oddHBand="0" w:evenHBand="1" w:firstRowFirstColumn="0" w:firstRowLastColumn="0" w:lastRowFirstColumn="0" w:lastRowLastColumn="0"/>
          <w:trHeight w:val="154"/>
        </w:trPr>
        <w:tc>
          <w:tcPr>
            <w:cnfStyle w:val="001000000000" w:firstRow="0" w:lastRow="0" w:firstColumn="1" w:lastColumn="0" w:oddVBand="0" w:evenVBand="0" w:oddHBand="0" w:evenHBand="0" w:firstRowFirstColumn="0" w:firstRowLastColumn="0" w:lastRowFirstColumn="0" w:lastRowLastColumn="0"/>
            <w:tcW w:w="1667" w:type="pct"/>
            <w:vMerge w:val="restart"/>
          </w:tcPr>
          <w:p w14:paraId="7440ED8E" w14:textId="52D7D129" w:rsidR="00D973E5" w:rsidRPr="001761E2" w:rsidRDefault="00D973E5" w:rsidP="00074FFE">
            <w:r>
              <w:t xml:space="preserve">Een werkende </w:t>
            </w:r>
            <w:proofErr w:type="spellStart"/>
            <w:r w:rsidR="00B672D1">
              <w:t>frontend</w:t>
            </w:r>
            <w:proofErr w:type="spellEnd"/>
          </w:p>
        </w:tc>
        <w:tc>
          <w:tcPr>
            <w:tcW w:w="1667" w:type="pct"/>
          </w:tcPr>
          <w:p w14:paraId="79E647C2" w14:textId="081D255F" w:rsidR="00D973E5" w:rsidRPr="001761E2" w:rsidRDefault="00930D37" w:rsidP="00074FFE">
            <w:pPr>
              <w:cnfStyle w:val="000000010000" w:firstRow="0" w:lastRow="0" w:firstColumn="0" w:lastColumn="0" w:oddVBand="0" w:evenVBand="0" w:oddHBand="0" w:evenHBand="1" w:firstRowFirstColumn="0" w:firstRowLastColumn="0" w:lastRowFirstColumn="0" w:lastRowLastColumn="0"/>
            </w:pPr>
            <w:r>
              <w:t>Rapport</w:t>
            </w:r>
          </w:p>
        </w:tc>
        <w:tc>
          <w:tcPr>
            <w:tcW w:w="1666" w:type="pct"/>
          </w:tcPr>
          <w:p w14:paraId="125BE254" w14:textId="77777777" w:rsidR="00D973E5" w:rsidRPr="001761E2" w:rsidRDefault="00D973E5" w:rsidP="00074FFE">
            <w:pPr>
              <w:cnfStyle w:val="000000010000" w:firstRow="0" w:lastRow="0" w:firstColumn="0" w:lastColumn="0" w:oddVBand="0" w:evenVBand="0" w:oddHBand="0" w:evenHBand="1" w:firstRowFirstColumn="0" w:firstRowLastColumn="0" w:lastRowFirstColumn="0" w:lastRowLastColumn="0"/>
            </w:pPr>
          </w:p>
        </w:tc>
      </w:tr>
      <w:tr w:rsidR="00D973E5" w:rsidRPr="001761E2" w14:paraId="6B430E1D" w14:textId="77777777" w:rsidTr="00A160F4">
        <w:trPr>
          <w:cnfStyle w:val="000000100000" w:firstRow="0" w:lastRow="0" w:firstColumn="0" w:lastColumn="0" w:oddVBand="0" w:evenVBand="0" w:oddHBand="1" w:evenHBand="0" w:firstRowFirstColumn="0" w:firstRowLastColumn="0" w:lastRowFirstColumn="0" w:lastRowLastColumn="0"/>
          <w:trHeight w:val="154"/>
        </w:trPr>
        <w:tc>
          <w:tcPr>
            <w:cnfStyle w:val="001000000000" w:firstRow="0" w:lastRow="0" w:firstColumn="1" w:lastColumn="0" w:oddVBand="0" w:evenVBand="0" w:oddHBand="0" w:evenHBand="0" w:firstRowFirstColumn="0" w:firstRowLastColumn="0" w:lastRowFirstColumn="0" w:lastRowLastColumn="0"/>
            <w:tcW w:w="1667" w:type="pct"/>
            <w:vMerge/>
          </w:tcPr>
          <w:p w14:paraId="5D1AAC79" w14:textId="77777777" w:rsidR="00D973E5" w:rsidRDefault="00D973E5" w:rsidP="00074FFE"/>
        </w:tc>
        <w:tc>
          <w:tcPr>
            <w:tcW w:w="1667" w:type="pct"/>
          </w:tcPr>
          <w:p w14:paraId="63578415" w14:textId="4D984E7C" w:rsidR="00D973E5" w:rsidRDefault="00CB4216" w:rsidP="00074FFE">
            <w:pPr>
              <w:cnfStyle w:val="000000100000" w:firstRow="0" w:lastRow="0" w:firstColumn="0" w:lastColumn="0" w:oddVBand="0" w:evenVBand="0" w:oddHBand="1" w:evenHBand="0" w:firstRowFirstColumn="0" w:firstRowLastColumn="0" w:lastRowFirstColumn="0" w:lastRowLastColumn="0"/>
            </w:pPr>
            <w:r>
              <w:t>Screenshots</w:t>
            </w:r>
          </w:p>
        </w:tc>
        <w:tc>
          <w:tcPr>
            <w:tcW w:w="1666" w:type="pct"/>
          </w:tcPr>
          <w:p w14:paraId="2F730993" w14:textId="77777777" w:rsidR="00D973E5" w:rsidRPr="001761E2" w:rsidRDefault="00D973E5" w:rsidP="00074FFE">
            <w:pPr>
              <w:cnfStyle w:val="000000100000" w:firstRow="0" w:lastRow="0" w:firstColumn="0" w:lastColumn="0" w:oddVBand="0" w:evenVBand="0" w:oddHBand="1" w:evenHBand="0" w:firstRowFirstColumn="0" w:firstRowLastColumn="0" w:lastRowFirstColumn="0" w:lastRowLastColumn="0"/>
            </w:pPr>
          </w:p>
        </w:tc>
      </w:tr>
      <w:tr w:rsidR="00D973E5" w:rsidRPr="001761E2" w14:paraId="1F638439" w14:textId="77777777" w:rsidTr="00A160F4">
        <w:trPr>
          <w:cnfStyle w:val="000000010000" w:firstRow="0" w:lastRow="0" w:firstColumn="0" w:lastColumn="0" w:oddVBand="0" w:evenVBand="0" w:oddHBand="0" w:evenHBand="1" w:firstRowFirstColumn="0" w:firstRowLastColumn="0" w:lastRowFirstColumn="0" w:lastRowLastColumn="0"/>
          <w:trHeight w:val="154"/>
        </w:trPr>
        <w:tc>
          <w:tcPr>
            <w:cnfStyle w:val="001000000000" w:firstRow="0" w:lastRow="0" w:firstColumn="1" w:lastColumn="0" w:oddVBand="0" w:evenVBand="0" w:oddHBand="0" w:evenHBand="0" w:firstRowFirstColumn="0" w:firstRowLastColumn="0" w:lastRowFirstColumn="0" w:lastRowLastColumn="0"/>
            <w:tcW w:w="1667" w:type="pct"/>
            <w:vMerge/>
          </w:tcPr>
          <w:p w14:paraId="43DE3E3D" w14:textId="77777777" w:rsidR="00D973E5" w:rsidRDefault="00D973E5" w:rsidP="00074FFE"/>
        </w:tc>
        <w:tc>
          <w:tcPr>
            <w:tcW w:w="1667" w:type="pct"/>
          </w:tcPr>
          <w:p w14:paraId="40069037" w14:textId="0C8AF408" w:rsidR="00D973E5" w:rsidRDefault="00547682" w:rsidP="00074FFE">
            <w:pPr>
              <w:cnfStyle w:val="000000010000" w:firstRow="0" w:lastRow="0" w:firstColumn="0" w:lastColumn="0" w:oddVBand="0" w:evenVBand="0" w:oddHBand="0" w:evenHBand="1" w:firstRowFirstColumn="0" w:firstRowLastColumn="0" w:lastRowFirstColumn="0" w:lastRowLastColumn="0"/>
            </w:pPr>
            <w:r>
              <w:t>Source code</w:t>
            </w:r>
          </w:p>
        </w:tc>
        <w:tc>
          <w:tcPr>
            <w:tcW w:w="1666" w:type="pct"/>
          </w:tcPr>
          <w:p w14:paraId="56D75EFA" w14:textId="57D34145" w:rsidR="00D973E5" w:rsidRPr="001761E2" w:rsidRDefault="00D973E5" w:rsidP="00074FFE">
            <w:pPr>
              <w:cnfStyle w:val="000000010000" w:firstRow="0" w:lastRow="0" w:firstColumn="0" w:lastColumn="0" w:oddVBand="0" w:evenVBand="0" w:oddHBand="0" w:evenHBand="1" w:firstRowFirstColumn="0" w:firstRowLastColumn="0" w:lastRowFirstColumn="0" w:lastRowLastColumn="0"/>
            </w:pPr>
          </w:p>
        </w:tc>
      </w:tr>
      <w:tr w:rsidR="00287C96" w:rsidRPr="001761E2" w14:paraId="75FFE7D7" w14:textId="77777777" w:rsidTr="00A160F4">
        <w:trPr>
          <w:cnfStyle w:val="000000100000" w:firstRow="0" w:lastRow="0" w:firstColumn="0" w:lastColumn="0" w:oddVBand="0" w:evenVBand="0" w:oddHBand="1" w:evenHBand="0" w:firstRowFirstColumn="0" w:firstRowLastColumn="0" w:lastRowFirstColumn="0" w:lastRowLastColumn="0"/>
          <w:trHeight w:val="154"/>
        </w:trPr>
        <w:tc>
          <w:tcPr>
            <w:cnfStyle w:val="001000000000" w:firstRow="0" w:lastRow="0" w:firstColumn="1" w:lastColumn="0" w:oddVBand="0" w:evenVBand="0" w:oddHBand="0" w:evenHBand="0" w:firstRowFirstColumn="0" w:firstRowLastColumn="0" w:lastRowFirstColumn="0" w:lastRowLastColumn="0"/>
            <w:tcW w:w="1667" w:type="pct"/>
            <w:vMerge w:val="restart"/>
          </w:tcPr>
          <w:p w14:paraId="376068EF" w14:textId="38126C91" w:rsidR="00287C96" w:rsidRDefault="00287C96" w:rsidP="00074FFE">
            <w:r>
              <w:t>Geïnformeerde betrokkenen</w:t>
            </w:r>
          </w:p>
        </w:tc>
        <w:tc>
          <w:tcPr>
            <w:tcW w:w="1667" w:type="pct"/>
          </w:tcPr>
          <w:p w14:paraId="08A666AE" w14:textId="638890AF" w:rsidR="00287C96" w:rsidRDefault="00287C96" w:rsidP="00074FFE">
            <w:pPr>
              <w:cnfStyle w:val="000000100000" w:firstRow="0" w:lastRow="0" w:firstColumn="0" w:lastColumn="0" w:oddVBand="0" w:evenVBand="0" w:oddHBand="1" w:evenHBand="0" w:firstRowFirstColumn="0" w:firstRowLastColumn="0" w:lastRowFirstColumn="0" w:lastRowLastColumn="0"/>
            </w:pPr>
            <w:r>
              <w:t>Beeldopname</w:t>
            </w:r>
          </w:p>
        </w:tc>
        <w:tc>
          <w:tcPr>
            <w:tcW w:w="1666" w:type="pct"/>
          </w:tcPr>
          <w:p w14:paraId="72BDCA1E" w14:textId="77777777" w:rsidR="00287C96" w:rsidRPr="001761E2" w:rsidRDefault="00287C96" w:rsidP="00074FFE">
            <w:pPr>
              <w:cnfStyle w:val="000000100000" w:firstRow="0" w:lastRow="0" w:firstColumn="0" w:lastColumn="0" w:oddVBand="0" w:evenVBand="0" w:oddHBand="1" w:evenHBand="0" w:firstRowFirstColumn="0" w:firstRowLastColumn="0" w:lastRowFirstColumn="0" w:lastRowLastColumn="0"/>
            </w:pPr>
          </w:p>
        </w:tc>
      </w:tr>
      <w:tr w:rsidR="00287C96" w:rsidRPr="001761E2" w14:paraId="12A1C4C1" w14:textId="77777777" w:rsidTr="00A160F4">
        <w:trPr>
          <w:cnfStyle w:val="000000010000" w:firstRow="0" w:lastRow="0" w:firstColumn="0" w:lastColumn="0" w:oddVBand="0" w:evenVBand="0" w:oddHBand="0" w:evenHBand="1" w:firstRowFirstColumn="0" w:firstRowLastColumn="0" w:lastRowFirstColumn="0" w:lastRowLastColumn="0"/>
          <w:trHeight w:val="154"/>
        </w:trPr>
        <w:tc>
          <w:tcPr>
            <w:cnfStyle w:val="001000000000" w:firstRow="0" w:lastRow="0" w:firstColumn="1" w:lastColumn="0" w:oddVBand="0" w:evenVBand="0" w:oddHBand="0" w:evenHBand="0" w:firstRowFirstColumn="0" w:firstRowLastColumn="0" w:lastRowFirstColumn="0" w:lastRowLastColumn="0"/>
            <w:tcW w:w="1667" w:type="pct"/>
            <w:vMerge/>
          </w:tcPr>
          <w:p w14:paraId="54523FF8" w14:textId="77777777" w:rsidR="00287C96" w:rsidRDefault="00287C96" w:rsidP="00074FFE"/>
        </w:tc>
        <w:tc>
          <w:tcPr>
            <w:tcW w:w="1667" w:type="pct"/>
          </w:tcPr>
          <w:p w14:paraId="726CF697" w14:textId="31F51AF1" w:rsidR="00287C96" w:rsidRDefault="00287C96" w:rsidP="00074FFE">
            <w:pPr>
              <w:cnfStyle w:val="000000010000" w:firstRow="0" w:lastRow="0" w:firstColumn="0" w:lastColumn="0" w:oddVBand="0" w:evenVBand="0" w:oddHBand="0" w:evenHBand="1" w:firstRowFirstColumn="0" w:firstRowLastColumn="0" w:lastRowFirstColumn="0" w:lastRowLastColumn="0"/>
            </w:pPr>
            <w:r>
              <w:t>Screenshots</w:t>
            </w:r>
          </w:p>
        </w:tc>
        <w:tc>
          <w:tcPr>
            <w:tcW w:w="1666" w:type="pct"/>
          </w:tcPr>
          <w:p w14:paraId="593CF577" w14:textId="77777777" w:rsidR="00287C96" w:rsidRPr="001761E2" w:rsidRDefault="00287C96" w:rsidP="00074FFE">
            <w:pPr>
              <w:cnfStyle w:val="000000010000" w:firstRow="0" w:lastRow="0" w:firstColumn="0" w:lastColumn="0" w:oddVBand="0" w:evenVBand="0" w:oddHBand="0" w:evenHBand="1" w:firstRowFirstColumn="0" w:firstRowLastColumn="0" w:lastRowFirstColumn="0" w:lastRowLastColumn="0"/>
            </w:pPr>
          </w:p>
        </w:tc>
      </w:tr>
      <w:tr w:rsidR="00287C96" w:rsidRPr="001761E2" w14:paraId="1BB7D901" w14:textId="77777777" w:rsidTr="00A160F4">
        <w:trPr>
          <w:cnfStyle w:val="000000100000" w:firstRow="0" w:lastRow="0" w:firstColumn="0" w:lastColumn="0" w:oddVBand="0" w:evenVBand="0" w:oddHBand="1" w:evenHBand="0" w:firstRowFirstColumn="0" w:firstRowLastColumn="0" w:lastRowFirstColumn="0" w:lastRowLastColumn="0"/>
          <w:trHeight w:val="154"/>
        </w:trPr>
        <w:tc>
          <w:tcPr>
            <w:cnfStyle w:val="001000000000" w:firstRow="0" w:lastRow="0" w:firstColumn="1" w:lastColumn="0" w:oddVBand="0" w:evenVBand="0" w:oddHBand="0" w:evenHBand="0" w:firstRowFirstColumn="0" w:firstRowLastColumn="0" w:lastRowFirstColumn="0" w:lastRowLastColumn="0"/>
            <w:tcW w:w="1667" w:type="pct"/>
            <w:vMerge/>
          </w:tcPr>
          <w:p w14:paraId="4B3C3635" w14:textId="77777777" w:rsidR="00287C96" w:rsidRDefault="00287C96" w:rsidP="00074FFE"/>
        </w:tc>
        <w:tc>
          <w:tcPr>
            <w:tcW w:w="1667" w:type="pct"/>
          </w:tcPr>
          <w:p w14:paraId="5FF86BA4" w14:textId="00ACC4CD" w:rsidR="00287C96" w:rsidRDefault="00287C96" w:rsidP="00074FFE">
            <w:pPr>
              <w:cnfStyle w:val="000000100000" w:firstRow="0" w:lastRow="0" w:firstColumn="0" w:lastColumn="0" w:oddVBand="0" w:evenVBand="0" w:oddHBand="1" w:evenHBand="0" w:firstRowFirstColumn="0" w:firstRowLastColumn="0" w:lastRowFirstColumn="0" w:lastRowLastColumn="0"/>
            </w:pPr>
            <w:r>
              <w:t>E-mails</w:t>
            </w:r>
          </w:p>
        </w:tc>
        <w:tc>
          <w:tcPr>
            <w:tcW w:w="1666" w:type="pct"/>
          </w:tcPr>
          <w:p w14:paraId="58464AFE" w14:textId="77777777" w:rsidR="00287C96" w:rsidRPr="001761E2" w:rsidRDefault="00287C96" w:rsidP="00074FFE">
            <w:pPr>
              <w:cnfStyle w:val="000000100000" w:firstRow="0" w:lastRow="0" w:firstColumn="0" w:lastColumn="0" w:oddVBand="0" w:evenVBand="0" w:oddHBand="1" w:evenHBand="0" w:firstRowFirstColumn="0" w:firstRowLastColumn="0" w:lastRowFirstColumn="0" w:lastRowLastColumn="0"/>
            </w:pPr>
          </w:p>
        </w:tc>
      </w:tr>
      <w:tr w:rsidR="00EA62C9" w:rsidRPr="001761E2" w14:paraId="22BFE956" w14:textId="77777777" w:rsidTr="00A160F4">
        <w:trPr>
          <w:cnfStyle w:val="000000010000" w:firstRow="0" w:lastRow="0" w:firstColumn="0" w:lastColumn="0" w:oddVBand="0" w:evenVBand="0" w:oddHBand="0" w:evenHBand="1" w:firstRowFirstColumn="0" w:firstRowLastColumn="0" w:lastRowFirstColumn="0" w:lastRowLastColumn="0"/>
          <w:trHeight w:val="154"/>
        </w:trPr>
        <w:tc>
          <w:tcPr>
            <w:cnfStyle w:val="001000000000" w:firstRow="0" w:lastRow="0" w:firstColumn="1" w:lastColumn="0" w:oddVBand="0" w:evenVBand="0" w:oddHBand="0" w:evenHBand="0" w:firstRowFirstColumn="0" w:firstRowLastColumn="0" w:lastRowFirstColumn="0" w:lastRowLastColumn="0"/>
            <w:tcW w:w="1667" w:type="pct"/>
            <w:vMerge w:val="restart"/>
          </w:tcPr>
          <w:p w14:paraId="56F837E7" w14:textId="5E3DA208" w:rsidR="00EA62C9" w:rsidRPr="000D0C97" w:rsidRDefault="009B344A" w:rsidP="00074FFE">
            <w:r w:rsidRPr="000D0C97">
              <w:t>Uitgevoerde gebruikerstest</w:t>
            </w:r>
            <w:r w:rsidR="000D0C97" w:rsidRPr="000D0C97">
              <w:t>(en)</w:t>
            </w:r>
          </w:p>
        </w:tc>
        <w:tc>
          <w:tcPr>
            <w:tcW w:w="1667" w:type="pct"/>
          </w:tcPr>
          <w:p w14:paraId="0B857409" w14:textId="184A2D4D" w:rsidR="00EA62C9" w:rsidRPr="000D0C97" w:rsidRDefault="00526A3C" w:rsidP="00074FFE">
            <w:pPr>
              <w:cnfStyle w:val="000000010000" w:firstRow="0" w:lastRow="0" w:firstColumn="0" w:lastColumn="0" w:oddVBand="0" w:evenVBand="0" w:oddHBand="0" w:evenHBand="1" w:firstRowFirstColumn="0" w:firstRowLastColumn="0" w:lastRowFirstColumn="0" w:lastRowLastColumn="0"/>
            </w:pPr>
            <w:r>
              <w:t>Rapport</w:t>
            </w:r>
          </w:p>
        </w:tc>
        <w:tc>
          <w:tcPr>
            <w:tcW w:w="1666" w:type="pct"/>
          </w:tcPr>
          <w:p w14:paraId="19C12BF4" w14:textId="77777777" w:rsidR="00EA62C9" w:rsidRPr="001761E2" w:rsidRDefault="00EA62C9" w:rsidP="00074FFE">
            <w:pPr>
              <w:cnfStyle w:val="000000010000" w:firstRow="0" w:lastRow="0" w:firstColumn="0" w:lastColumn="0" w:oddVBand="0" w:evenVBand="0" w:oddHBand="0" w:evenHBand="1" w:firstRowFirstColumn="0" w:firstRowLastColumn="0" w:lastRowFirstColumn="0" w:lastRowLastColumn="0"/>
            </w:pPr>
          </w:p>
        </w:tc>
      </w:tr>
      <w:tr w:rsidR="00EA62C9" w:rsidRPr="001761E2" w14:paraId="66613E7B" w14:textId="77777777" w:rsidTr="00A160F4">
        <w:trPr>
          <w:cnfStyle w:val="000000100000" w:firstRow="0" w:lastRow="0" w:firstColumn="0" w:lastColumn="0" w:oddVBand="0" w:evenVBand="0" w:oddHBand="1" w:evenHBand="0" w:firstRowFirstColumn="0" w:firstRowLastColumn="0" w:lastRowFirstColumn="0" w:lastRowLastColumn="0"/>
          <w:trHeight w:val="154"/>
        </w:trPr>
        <w:tc>
          <w:tcPr>
            <w:cnfStyle w:val="001000000000" w:firstRow="0" w:lastRow="0" w:firstColumn="1" w:lastColumn="0" w:oddVBand="0" w:evenVBand="0" w:oddHBand="0" w:evenHBand="0" w:firstRowFirstColumn="0" w:firstRowLastColumn="0" w:lastRowFirstColumn="0" w:lastRowLastColumn="0"/>
            <w:tcW w:w="1667" w:type="pct"/>
            <w:vMerge/>
          </w:tcPr>
          <w:p w14:paraId="2BF46C99" w14:textId="77777777" w:rsidR="00EA62C9" w:rsidRPr="000D0C97" w:rsidRDefault="00EA62C9" w:rsidP="00074FFE"/>
        </w:tc>
        <w:tc>
          <w:tcPr>
            <w:tcW w:w="1667" w:type="pct"/>
          </w:tcPr>
          <w:p w14:paraId="5AF704EB" w14:textId="14044933" w:rsidR="00EA62C9" w:rsidRPr="000D0C97" w:rsidRDefault="00CB4216" w:rsidP="00074FFE">
            <w:pPr>
              <w:cnfStyle w:val="000000100000" w:firstRow="0" w:lastRow="0" w:firstColumn="0" w:lastColumn="0" w:oddVBand="0" w:evenVBand="0" w:oddHBand="1" w:evenHBand="0" w:firstRowFirstColumn="0" w:firstRowLastColumn="0" w:lastRowFirstColumn="0" w:lastRowLastColumn="0"/>
            </w:pPr>
            <w:r w:rsidRPr="000D0C97">
              <w:t>Screenshots</w:t>
            </w:r>
          </w:p>
        </w:tc>
        <w:tc>
          <w:tcPr>
            <w:tcW w:w="1666" w:type="pct"/>
          </w:tcPr>
          <w:p w14:paraId="51849552" w14:textId="77777777" w:rsidR="00EA62C9" w:rsidRPr="001761E2" w:rsidRDefault="00EA62C9" w:rsidP="00074FFE">
            <w:pPr>
              <w:cnfStyle w:val="000000100000" w:firstRow="0" w:lastRow="0" w:firstColumn="0" w:lastColumn="0" w:oddVBand="0" w:evenVBand="0" w:oddHBand="1" w:evenHBand="0" w:firstRowFirstColumn="0" w:firstRowLastColumn="0" w:lastRowFirstColumn="0" w:lastRowLastColumn="0"/>
            </w:pPr>
          </w:p>
        </w:tc>
      </w:tr>
      <w:tr w:rsidR="00EA62C9" w:rsidRPr="001761E2" w14:paraId="34335AC0" w14:textId="77777777" w:rsidTr="00A160F4">
        <w:trPr>
          <w:cnfStyle w:val="000000010000" w:firstRow="0" w:lastRow="0" w:firstColumn="0" w:lastColumn="0" w:oddVBand="0" w:evenVBand="0" w:oddHBand="0" w:evenHBand="1" w:firstRowFirstColumn="0" w:firstRowLastColumn="0" w:lastRowFirstColumn="0" w:lastRowLastColumn="0"/>
          <w:trHeight w:val="154"/>
        </w:trPr>
        <w:tc>
          <w:tcPr>
            <w:cnfStyle w:val="001000000000" w:firstRow="0" w:lastRow="0" w:firstColumn="1" w:lastColumn="0" w:oddVBand="0" w:evenVBand="0" w:oddHBand="0" w:evenHBand="0" w:firstRowFirstColumn="0" w:firstRowLastColumn="0" w:lastRowFirstColumn="0" w:lastRowLastColumn="0"/>
            <w:tcW w:w="1667" w:type="pct"/>
            <w:vMerge/>
          </w:tcPr>
          <w:p w14:paraId="6CD36807" w14:textId="77777777" w:rsidR="00EA62C9" w:rsidRPr="000D0C97" w:rsidRDefault="00EA62C9" w:rsidP="00074FFE"/>
        </w:tc>
        <w:tc>
          <w:tcPr>
            <w:tcW w:w="1667" w:type="pct"/>
          </w:tcPr>
          <w:p w14:paraId="054AD294" w14:textId="24DB098C" w:rsidR="00EA62C9" w:rsidRPr="000D0C97" w:rsidRDefault="00EA62C9" w:rsidP="00074FFE">
            <w:pPr>
              <w:cnfStyle w:val="000000010000" w:firstRow="0" w:lastRow="0" w:firstColumn="0" w:lastColumn="0" w:oddVBand="0" w:evenVBand="0" w:oddHBand="0" w:evenHBand="1" w:firstRowFirstColumn="0" w:firstRowLastColumn="0" w:lastRowFirstColumn="0" w:lastRowLastColumn="0"/>
            </w:pPr>
            <w:r w:rsidRPr="000D0C97">
              <w:t>Tabel met overzicht testen</w:t>
            </w:r>
          </w:p>
        </w:tc>
        <w:tc>
          <w:tcPr>
            <w:tcW w:w="1666" w:type="pct"/>
          </w:tcPr>
          <w:p w14:paraId="227D18F6" w14:textId="77777777" w:rsidR="00EA62C9" w:rsidRPr="001761E2" w:rsidRDefault="00EA62C9" w:rsidP="00074FFE">
            <w:pPr>
              <w:cnfStyle w:val="000000010000" w:firstRow="0" w:lastRow="0" w:firstColumn="0" w:lastColumn="0" w:oddVBand="0" w:evenVBand="0" w:oddHBand="0" w:evenHBand="1" w:firstRowFirstColumn="0" w:firstRowLastColumn="0" w:lastRowFirstColumn="0" w:lastRowLastColumn="0"/>
            </w:pPr>
          </w:p>
        </w:tc>
      </w:tr>
    </w:tbl>
    <w:p w14:paraId="12819596" w14:textId="77777777" w:rsidR="00074FFE" w:rsidRDefault="00074FFE" w:rsidP="00507088"/>
    <w:p w14:paraId="10545677" w14:textId="0ECFE80C" w:rsidR="00507088" w:rsidRDefault="00507088" w:rsidP="00507088">
      <w:pPr>
        <w:pStyle w:val="Kop2"/>
      </w:pPr>
      <w:r w:rsidRPr="001761E2">
        <w:t>Bijlagen</w:t>
      </w:r>
    </w:p>
    <w:p w14:paraId="56CB853F" w14:textId="05AEA6CF" w:rsidR="004325D7" w:rsidRPr="004325D7" w:rsidRDefault="004325D7" w:rsidP="004325D7">
      <w:r>
        <w:t xml:space="preserve">Onderstaande bijlagen </w:t>
      </w:r>
      <w:r w:rsidR="005F7A71">
        <w:t>dienen als voorbeeld. Er kan ook voor een andere opbouw gekozen worden.</w:t>
      </w:r>
    </w:p>
    <w:tbl>
      <w:tblPr>
        <w:tblStyle w:val="SPLVeldnamendonkerpaars-1ekolomentotaalrijgroen"/>
        <w:tblW w:w="5000" w:type="pct"/>
        <w:tblLook w:val="04A0" w:firstRow="1" w:lastRow="0" w:firstColumn="1" w:lastColumn="0" w:noHBand="0" w:noVBand="1"/>
      </w:tblPr>
      <w:tblGrid>
        <w:gridCol w:w="4531"/>
        <w:gridCol w:w="4531"/>
      </w:tblGrid>
      <w:tr w:rsidR="00CE3F85" w:rsidRPr="001761E2" w14:paraId="05BBDAB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right w:val="single" w:sz="4" w:space="0" w:color="FFFFFF" w:themeColor="background1"/>
            </w:tcBorders>
            <w:shd w:val="clear" w:color="auto" w:fill="56355B"/>
          </w:tcPr>
          <w:p w14:paraId="0E85C4D6" w14:textId="77777777" w:rsidR="00CE3F85" w:rsidRPr="001761E2" w:rsidRDefault="00CE3F85">
            <w:pPr>
              <w:rPr>
                <w:b/>
                <w:color w:val="FFFFFF" w:themeColor="background1"/>
              </w:rPr>
            </w:pPr>
            <w:r w:rsidRPr="001761E2">
              <w:rPr>
                <w:b/>
                <w:color w:val="FFFFFF" w:themeColor="background1"/>
              </w:rPr>
              <w:t>Bijlage</w:t>
            </w:r>
          </w:p>
        </w:tc>
        <w:tc>
          <w:tcPr>
            <w:tcW w:w="2500" w:type="pct"/>
            <w:tcBorders>
              <w:left w:val="single" w:sz="4" w:space="0" w:color="FFFFFF" w:themeColor="background1"/>
            </w:tcBorders>
            <w:shd w:val="clear" w:color="auto" w:fill="56355B"/>
          </w:tcPr>
          <w:p w14:paraId="3CDD02A9" w14:textId="77777777" w:rsidR="00CE3F85" w:rsidRPr="001761E2" w:rsidRDefault="00CE3F85">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1761E2">
              <w:rPr>
                <w:b/>
                <w:color w:val="FFFFFF" w:themeColor="background1"/>
              </w:rPr>
              <w:t>Vindplaats</w:t>
            </w:r>
          </w:p>
        </w:tc>
      </w:tr>
      <w:tr w:rsidR="00CE3F85" w:rsidRPr="001761E2" w14:paraId="7F2B4D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2C2B012" w14:textId="5C14A13C" w:rsidR="00CE3F85" w:rsidRPr="001761E2" w:rsidRDefault="00CE3F85">
            <w:r w:rsidRPr="001761E2">
              <w:t xml:space="preserve">Bijlage </w:t>
            </w:r>
            <w:r w:rsidR="00EA62C9">
              <w:t>1</w:t>
            </w:r>
            <w:r w:rsidR="0041461F">
              <w:t xml:space="preserve"> Sjabloon </w:t>
            </w:r>
            <w:r w:rsidR="0081323C">
              <w:t>K</w:t>
            </w:r>
            <w:r w:rsidR="0041461F">
              <w:t>lantwens</w:t>
            </w:r>
          </w:p>
        </w:tc>
        <w:tc>
          <w:tcPr>
            <w:tcW w:w="2500" w:type="pct"/>
          </w:tcPr>
          <w:p w14:paraId="51E9533E" w14:textId="4E4F66CF" w:rsidR="00CE3F85" w:rsidRPr="001761E2" w:rsidRDefault="00CE3F85">
            <w:pPr>
              <w:cnfStyle w:val="000000100000" w:firstRow="0" w:lastRow="0" w:firstColumn="0" w:lastColumn="0" w:oddVBand="0" w:evenVBand="0" w:oddHBand="1" w:evenHBand="0" w:firstRowFirstColumn="0" w:firstRowLastColumn="0" w:lastRowFirstColumn="0" w:lastRowLastColumn="0"/>
            </w:pPr>
            <w:r w:rsidRPr="001761E2">
              <w:t>Map Digitale bijlagen</w:t>
            </w:r>
          </w:p>
        </w:tc>
      </w:tr>
      <w:tr w:rsidR="00CE3F85" w:rsidRPr="001761E2" w14:paraId="0EB0035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B58BC0F" w14:textId="69BE6FE6" w:rsidR="00CE3F85" w:rsidRPr="001761E2" w:rsidRDefault="0041461F">
            <w:r>
              <w:t xml:space="preserve">Bijlage 2 Sjabloon API </w:t>
            </w:r>
            <w:proofErr w:type="spellStart"/>
            <w:r>
              <w:t>endpoints</w:t>
            </w:r>
            <w:proofErr w:type="spellEnd"/>
          </w:p>
        </w:tc>
        <w:tc>
          <w:tcPr>
            <w:tcW w:w="2500" w:type="pct"/>
          </w:tcPr>
          <w:p w14:paraId="5633722D" w14:textId="7307B5CD" w:rsidR="00CE3F85" w:rsidRPr="001761E2" w:rsidRDefault="009B3F06">
            <w:pPr>
              <w:cnfStyle w:val="000000010000" w:firstRow="0" w:lastRow="0" w:firstColumn="0" w:lastColumn="0" w:oddVBand="0" w:evenVBand="0" w:oddHBand="0" w:evenHBand="1" w:firstRowFirstColumn="0" w:firstRowLastColumn="0" w:lastRowFirstColumn="0" w:lastRowLastColumn="0"/>
            </w:pPr>
            <w:r>
              <w:t>Map Digitale bijlagen</w:t>
            </w:r>
          </w:p>
        </w:tc>
      </w:tr>
      <w:tr w:rsidR="0041461F" w:rsidRPr="001761E2" w14:paraId="2AA35A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C1C6A1C" w14:textId="07F67199" w:rsidR="0041461F" w:rsidRDefault="0041461F">
            <w:r>
              <w:t xml:space="preserve">Bijlage 3 Sjabloon </w:t>
            </w:r>
            <w:r w:rsidR="0081323C">
              <w:t>G</w:t>
            </w:r>
            <w:r>
              <w:t>ebruikerstest</w:t>
            </w:r>
            <w:r w:rsidR="00AA7FD3">
              <w:t>ervaring</w:t>
            </w:r>
          </w:p>
        </w:tc>
        <w:tc>
          <w:tcPr>
            <w:tcW w:w="2500" w:type="pct"/>
          </w:tcPr>
          <w:p w14:paraId="591F8E4F" w14:textId="047E724F" w:rsidR="0041461F" w:rsidRPr="001761E2" w:rsidRDefault="0041461F">
            <w:pPr>
              <w:cnfStyle w:val="000000100000" w:firstRow="0" w:lastRow="0" w:firstColumn="0" w:lastColumn="0" w:oddVBand="0" w:evenVBand="0" w:oddHBand="1" w:evenHBand="0" w:firstRowFirstColumn="0" w:firstRowLastColumn="0" w:lastRowFirstColumn="0" w:lastRowLastColumn="0"/>
            </w:pPr>
            <w:r>
              <w:t>Map Digitale bijlagen</w:t>
            </w:r>
          </w:p>
        </w:tc>
      </w:tr>
    </w:tbl>
    <w:p w14:paraId="378DF8EE" w14:textId="17F76750" w:rsidR="00F64074" w:rsidRPr="001761E2" w:rsidRDefault="00F64074" w:rsidP="00F64074">
      <w:pPr>
        <w:pStyle w:val="Kop1"/>
      </w:pPr>
      <w:r w:rsidRPr="00325B21">
        <w:br w:type="page"/>
      </w:r>
      <w:bookmarkStart w:id="3" w:name="_Toc133908114"/>
      <w:r w:rsidRPr="001761E2">
        <w:lastRenderedPageBreak/>
        <w:t xml:space="preserve">Opdracht </w:t>
      </w:r>
      <w:r>
        <w:t>2</w:t>
      </w:r>
      <w:r w:rsidRPr="001761E2">
        <w:t xml:space="preserve">: </w:t>
      </w:r>
      <w:r>
        <w:t>D1-K1-W</w:t>
      </w:r>
      <w:r w:rsidR="001D5FEC">
        <w:t>2</w:t>
      </w:r>
      <w:r w:rsidR="00325B21">
        <w:t xml:space="preserve"> Maakt een user</w:t>
      </w:r>
      <w:r w:rsidR="000F70F1">
        <w:t xml:space="preserve"> inter</w:t>
      </w:r>
      <w:r w:rsidR="00325B21">
        <w:t xml:space="preserve">face </w:t>
      </w:r>
      <w:proofErr w:type="spellStart"/>
      <w:r w:rsidR="00325B21">
        <w:t>responsive</w:t>
      </w:r>
      <w:bookmarkEnd w:id="3"/>
      <w:proofErr w:type="spellEnd"/>
    </w:p>
    <w:p w14:paraId="267CE184" w14:textId="4D1EC4DC" w:rsidR="00F46541" w:rsidRDefault="00F46541" w:rsidP="00F46541">
      <w:r>
        <w:t>Je maakt de user</w:t>
      </w:r>
      <w:r w:rsidR="0045119A">
        <w:t xml:space="preserve"> </w:t>
      </w:r>
      <w:r>
        <w:t xml:space="preserve">interface van de </w:t>
      </w:r>
      <w:proofErr w:type="spellStart"/>
      <w:r w:rsidR="00B672D1">
        <w:t>frontend</w:t>
      </w:r>
      <w:proofErr w:type="spellEnd"/>
      <w:r w:rsidR="00B340F1">
        <w:t xml:space="preserve"> applicatie</w:t>
      </w:r>
      <w:r>
        <w:t xml:space="preserve"> </w:t>
      </w:r>
      <w:proofErr w:type="spellStart"/>
      <w:r>
        <w:t>responsive</w:t>
      </w:r>
      <w:proofErr w:type="spellEnd"/>
      <w:r>
        <w:t xml:space="preserve"> voor de gewenste devices.</w:t>
      </w:r>
    </w:p>
    <w:p w14:paraId="250171BC" w14:textId="77777777" w:rsidR="00F64074" w:rsidRDefault="00F64074" w:rsidP="00F64074"/>
    <w:p w14:paraId="33D46B43" w14:textId="653484AB" w:rsidR="00077429" w:rsidRDefault="00077429" w:rsidP="00077429">
      <w:pPr>
        <w:pStyle w:val="Kop3"/>
      </w:pPr>
      <w:r>
        <w:t>Vaststellen van devices</w:t>
      </w:r>
    </w:p>
    <w:p w14:paraId="3D099636" w14:textId="5E534EBA" w:rsidR="00077429" w:rsidRDefault="00B15D51">
      <w:pPr>
        <w:pStyle w:val="Lijstalinea"/>
        <w:numPr>
          <w:ilvl w:val="0"/>
          <w:numId w:val="32"/>
        </w:numPr>
      </w:pPr>
      <w:r>
        <w:t xml:space="preserve">Stel </w:t>
      </w:r>
      <w:r w:rsidR="003A3828">
        <w:t xml:space="preserve">op basis van de klantwens en gebruikerservaring </w:t>
      </w:r>
      <w:r>
        <w:t xml:space="preserve">vast </w:t>
      </w:r>
      <w:r w:rsidR="007845C7">
        <w:t>op welke device(s)</w:t>
      </w:r>
      <w:r w:rsidR="003A3828">
        <w:t xml:space="preserve"> de appli</w:t>
      </w:r>
      <w:r w:rsidR="00B06F76">
        <w:t>cati</w:t>
      </w:r>
      <w:r w:rsidR="00BD2CBF">
        <w:t xml:space="preserve">e gaat draaien. </w:t>
      </w:r>
    </w:p>
    <w:p w14:paraId="1D4BD1B9" w14:textId="77777777" w:rsidR="00077429" w:rsidRPr="001761E2" w:rsidRDefault="00077429" w:rsidP="00F64074"/>
    <w:p w14:paraId="43750739" w14:textId="2C3499AA" w:rsidR="00F64074" w:rsidRPr="001761E2" w:rsidRDefault="00F46541" w:rsidP="00F64074">
      <w:pPr>
        <w:pStyle w:val="Kop3"/>
      </w:pPr>
      <w:r>
        <w:t xml:space="preserve">Aanpassen van de </w:t>
      </w:r>
      <w:proofErr w:type="spellStart"/>
      <w:r>
        <w:t>frontend</w:t>
      </w:r>
      <w:proofErr w:type="spellEnd"/>
    </w:p>
    <w:p w14:paraId="7BA2EBF2" w14:textId="17A2966E" w:rsidR="00F64074" w:rsidRPr="001761E2" w:rsidRDefault="00F51DF8" w:rsidP="00F46541">
      <w:pPr>
        <w:pStyle w:val="Lijstalinea"/>
        <w:numPr>
          <w:ilvl w:val="0"/>
          <w:numId w:val="22"/>
        </w:numPr>
      </w:pPr>
      <w:r>
        <w:t xml:space="preserve">Zorg ervoor dat de applicatie </w:t>
      </w:r>
      <w:r w:rsidR="00F46541">
        <w:t>op ieder vastgesteld device</w:t>
      </w:r>
      <w:r w:rsidR="00B77974">
        <w:t xml:space="preserve"> eruitziet</w:t>
      </w:r>
      <w:r w:rsidR="00F46541">
        <w:t xml:space="preserve"> </w:t>
      </w:r>
      <w:r w:rsidR="00356897">
        <w:t>volgens de wensen van de klant en zo optimaal mogelijk functioneert</w:t>
      </w:r>
      <w:r w:rsidR="00296A1D">
        <w:t xml:space="preserve">. </w:t>
      </w:r>
    </w:p>
    <w:p w14:paraId="4BB85E54" w14:textId="5C6338F0" w:rsidR="00F64074" w:rsidRDefault="00C12FF2">
      <w:pPr>
        <w:pStyle w:val="Lijstalinea"/>
        <w:numPr>
          <w:ilvl w:val="1"/>
          <w:numId w:val="22"/>
        </w:numPr>
      </w:pPr>
      <w:r>
        <w:t xml:space="preserve">Pas de code aan. Gebruik hiervoor de meest geschikte technieken. </w:t>
      </w:r>
    </w:p>
    <w:p w14:paraId="6A08B4A1" w14:textId="77777777" w:rsidR="00A91EC2" w:rsidRPr="001761E2" w:rsidRDefault="00A91EC2" w:rsidP="00356897">
      <w:pPr>
        <w:pStyle w:val="Lijstalinea"/>
        <w:ind w:left="1440"/>
      </w:pPr>
    </w:p>
    <w:p w14:paraId="7B0787E4" w14:textId="23F9D487" w:rsidR="00F64074" w:rsidRPr="001761E2" w:rsidRDefault="00296A1D" w:rsidP="00F64074">
      <w:pPr>
        <w:pStyle w:val="Kop3"/>
      </w:pPr>
      <w:r>
        <w:t>Testen</w:t>
      </w:r>
      <w:r w:rsidR="00C05114">
        <w:t xml:space="preserve"> en verbeteren van de</w:t>
      </w:r>
      <w:r>
        <w:t xml:space="preserve"> responsiviteit</w:t>
      </w:r>
    </w:p>
    <w:p w14:paraId="05AC5C3D" w14:textId="77777777" w:rsidR="00606164" w:rsidRDefault="00296A1D" w:rsidP="00296A1D">
      <w:pPr>
        <w:pStyle w:val="Lijstalinea"/>
        <w:numPr>
          <w:ilvl w:val="0"/>
          <w:numId w:val="23"/>
        </w:numPr>
      </w:pPr>
      <w:r>
        <w:t>Test de responsiviteit van de applicatie voor de vastgestelde devices</w:t>
      </w:r>
      <w:r w:rsidR="00D67BB1">
        <w:t>.</w:t>
      </w:r>
    </w:p>
    <w:p w14:paraId="6AF52BB0" w14:textId="07D71A8C" w:rsidR="00F64074" w:rsidRDefault="00606164" w:rsidP="00606164">
      <w:pPr>
        <w:pStyle w:val="Lijstalinea"/>
        <w:numPr>
          <w:ilvl w:val="1"/>
          <w:numId w:val="23"/>
        </w:numPr>
      </w:pPr>
      <w:r>
        <w:t>S</w:t>
      </w:r>
      <w:r w:rsidR="00296A1D">
        <w:t>tel vast of deze voldoet.</w:t>
      </w:r>
      <w:r w:rsidR="007A0529">
        <w:t xml:space="preserve"> Leg dit vast in de vorm van screen</w:t>
      </w:r>
      <w:r w:rsidR="00BF0F50">
        <w:t>shots</w:t>
      </w:r>
      <w:r w:rsidR="007A0529">
        <w:t xml:space="preserve">. </w:t>
      </w:r>
    </w:p>
    <w:p w14:paraId="7F214466" w14:textId="4A3AF240" w:rsidR="00F64074" w:rsidRDefault="0036291A" w:rsidP="00A9431A">
      <w:pPr>
        <w:pStyle w:val="Lijstalinea"/>
        <w:numPr>
          <w:ilvl w:val="0"/>
          <w:numId w:val="23"/>
        </w:numPr>
      </w:pPr>
      <w:r>
        <w:t>Voer eventuele verbeteringen door.</w:t>
      </w:r>
    </w:p>
    <w:p w14:paraId="3A49F0E5" w14:textId="77777777" w:rsidR="00F64074" w:rsidRDefault="00F64074" w:rsidP="00F64074"/>
    <w:p w14:paraId="17C9AC54" w14:textId="77777777" w:rsidR="00F64074" w:rsidRPr="001761E2" w:rsidRDefault="00F64074" w:rsidP="00F64074">
      <w:pPr>
        <w:pStyle w:val="Kop2"/>
      </w:pPr>
      <w:r w:rsidRPr="001761E2">
        <w:t>Resultaat</w:t>
      </w:r>
    </w:p>
    <w:p w14:paraId="1A52CA06" w14:textId="7E5E8AD7" w:rsidR="00F64074" w:rsidRPr="001761E2" w:rsidRDefault="00F64074" w:rsidP="00F64074">
      <w:r w:rsidRPr="001761E2">
        <w:t>Als resultaat van deze opdracht lever je de volgende producten/diensten op.</w:t>
      </w:r>
    </w:p>
    <w:tbl>
      <w:tblPr>
        <w:tblStyle w:val="SPLVeldnamendonkerpaars-1ekolomentotaalrijgroen"/>
        <w:tblpPr w:leftFromText="141" w:rightFromText="141" w:vertAnchor="text" w:horzAnchor="margin" w:tblpY="72"/>
        <w:tblW w:w="5000" w:type="pct"/>
        <w:tblLook w:val="04A0" w:firstRow="1" w:lastRow="0" w:firstColumn="1" w:lastColumn="0" w:noHBand="0" w:noVBand="1"/>
      </w:tblPr>
      <w:tblGrid>
        <w:gridCol w:w="3022"/>
        <w:gridCol w:w="3021"/>
        <w:gridCol w:w="3019"/>
      </w:tblGrid>
      <w:tr w:rsidR="00F64074" w:rsidRPr="001761E2" w14:paraId="5CC4B1A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Borders>
              <w:right w:val="single" w:sz="4" w:space="0" w:color="FFFFFF" w:themeColor="background1"/>
            </w:tcBorders>
            <w:shd w:val="clear" w:color="auto" w:fill="56355B"/>
          </w:tcPr>
          <w:p w14:paraId="751D11C2" w14:textId="77777777" w:rsidR="00F64074" w:rsidRPr="001761E2" w:rsidRDefault="00F64074">
            <w:pPr>
              <w:rPr>
                <w:b/>
                <w:color w:val="FFFFFF" w:themeColor="background1"/>
              </w:rPr>
            </w:pPr>
            <w:r w:rsidRPr="001761E2">
              <w:rPr>
                <w:b/>
                <w:color w:val="FFFFFF" w:themeColor="background1"/>
              </w:rPr>
              <w:t>Resultaat</w:t>
            </w:r>
          </w:p>
        </w:tc>
        <w:tc>
          <w:tcPr>
            <w:tcW w:w="1667" w:type="pct"/>
            <w:tcBorders>
              <w:left w:val="single" w:sz="4" w:space="0" w:color="FFFFFF" w:themeColor="background1"/>
              <w:right w:val="single" w:sz="4" w:space="0" w:color="FFFFFF" w:themeColor="background1"/>
            </w:tcBorders>
            <w:shd w:val="clear" w:color="auto" w:fill="56355B"/>
          </w:tcPr>
          <w:p w14:paraId="773F278D" w14:textId="77777777" w:rsidR="00F64074" w:rsidRPr="001761E2" w:rsidRDefault="00F64074">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1761E2">
              <w:rPr>
                <w:b/>
                <w:color w:val="FFFFFF" w:themeColor="background1"/>
              </w:rPr>
              <w:t>Voorbeelden bewijsstukken</w:t>
            </w:r>
          </w:p>
        </w:tc>
        <w:tc>
          <w:tcPr>
            <w:tcW w:w="1666" w:type="pct"/>
            <w:tcBorders>
              <w:left w:val="single" w:sz="4" w:space="0" w:color="FFFFFF" w:themeColor="background1"/>
            </w:tcBorders>
            <w:shd w:val="clear" w:color="auto" w:fill="56355B"/>
          </w:tcPr>
          <w:p w14:paraId="4CDD319A" w14:textId="77777777" w:rsidR="00F64074" w:rsidRPr="001761E2" w:rsidRDefault="00F64074">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1761E2">
              <w:rPr>
                <w:b/>
                <w:color w:val="FFFFFF" w:themeColor="background1"/>
              </w:rPr>
              <w:t>Aanvullende eisen</w:t>
            </w:r>
          </w:p>
        </w:tc>
      </w:tr>
      <w:tr w:rsidR="00F64074" w:rsidRPr="001761E2" w14:paraId="71111447" w14:textId="77777777">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667" w:type="pct"/>
            <w:vMerge w:val="restart"/>
          </w:tcPr>
          <w:p w14:paraId="00DFD279" w14:textId="494DB81F" w:rsidR="00F64074" w:rsidRPr="001761E2" w:rsidRDefault="00296A1D">
            <w:r>
              <w:t xml:space="preserve">Een responsieve </w:t>
            </w:r>
            <w:proofErr w:type="spellStart"/>
            <w:r w:rsidR="00B672D1">
              <w:t>frontend</w:t>
            </w:r>
            <w:proofErr w:type="spellEnd"/>
            <w:r w:rsidR="00B672D1">
              <w:t xml:space="preserve"> </w:t>
            </w:r>
            <w:r>
              <w:t>voor de vastgestelde devices</w:t>
            </w:r>
          </w:p>
        </w:tc>
        <w:tc>
          <w:tcPr>
            <w:tcW w:w="1667" w:type="pct"/>
          </w:tcPr>
          <w:p w14:paraId="259A2308" w14:textId="444AB1C5" w:rsidR="00F64074" w:rsidRPr="001761E2" w:rsidRDefault="00BE2CFE">
            <w:pPr>
              <w:cnfStyle w:val="000000100000" w:firstRow="0" w:lastRow="0" w:firstColumn="0" w:lastColumn="0" w:oddVBand="0" w:evenVBand="0" w:oddHBand="1" w:evenHBand="0" w:firstRowFirstColumn="0" w:firstRowLastColumn="0" w:lastRowFirstColumn="0" w:lastRowLastColumn="0"/>
            </w:pPr>
            <w:r>
              <w:t>Rapport</w:t>
            </w:r>
          </w:p>
        </w:tc>
        <w:tc>
          <w:tcPr>
            <w:tcW w:w="1666" w:type="pct"/>
          </w:tcPr>
          <w:p w14:paraId="253EB0CB" w14:textId="77777777" w:rsidR="00F64074" w:rsidRPr="001761E2" w:rsidRDefault="00F64074">
            <w:pPr>
              <w:cnfStyle w:val="000000100000" w:firstRow="0" w:lastRow="0" w:firstColumn="0" w:lastColumn="0" w:oddVBand="0" w:evenVBand="0" w:oddHBand="1" w:evenHBand="0" w:firstRowFirstColumn="0" w:firstRowLastColumn="0" w:lastRowFirstColumn="0" w:lastRowLastColumn="0"/>
            </w:pPr>
          </w:p>
        </w:tc>
      </w:tr>
      <w:tr w:rsidR="00F64074" w:rsidRPr="001761E2" w14:paraId="1E8DA996" w14:textId="77777777">
        <w:trPr>
          <w:cnfStyle w:val="000000010000" w:firstRow="0" w:lastRow="0" w:firstColumn="0" w:lastColumn="0" w:oddVBand="0" w:evenVBand="0" w:oddHBand="0" w:evenHBand="1"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tcPr>
          <w:p w14:paraId="3743D6A6" w14:textId="77777777" w:rsidR="00F64074" w:rsidRPr="001761E2" w:rsidRDefault="00F64074"/>
        </w:tc>
        <w:tc>
          <w:tcPr>
            <w:tcW w:w="1667" w:type="pct"/>
          </w:tcPr>
          <w:p w14:paraId="408E8149" w14:textId="436DD165" w:rsidR="00F64074" w:rsidRPr="001761E2" w:rsidRDefault="0045119A">
            <w:pPr>
              <w:cnfStyle w:val="000000010000" w:firstRow="0" w:lastRow="0" w:firstColumn="0" w:lastColumn="0" w:oddVBand="0" w:evenVBand="0" w:oddHBand="0" w:evenHBand="1" w:firstRowFirstColumn="0" w:firstRowLastColumn="0" w:lastRowFirstColumn="0" w:lastRowLastColumn="0"/>
            </w:pPr>
            <w:r>
              <w:t>Source code</w:t>
            </w:r>
          </w:p>
        </w:tc>
        <w:tc>
          <w:tcPr>
            <w:tcW w:w="1666" w:type="pct"/>
          </w:tcPr>
          <w:p w14:paraId="3602A556" w14:textId="77777777" w:rsidR="00F64074" w:rsidRPr="001761E2" w:rsidRDefault="00F64074">
            <w:pPr>
              <w:cnfStyle w:val="000000010000" w:firstRow="0" w:lastRow="0" w:firstColumn="0" w:lastColumn="0" w:oddVBand="0" w:evenVBand="0" w:oddHBand="0" w:evenHBand="1" w:firstRowFirstColumn="0" w:firstRowLastColumn="0" w:lastRowFirstColumn="0" w:lastRowLastColumn="0"/>
            </w:pPr>
          </w:p>
        </w:tc>
      </w:tr>
      <w:tr w:rsidR="00296A1D" w:rsidRPr="001761E2" w14:paraId="40B22BC9" w14:textId="77777777">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tcPr>
          <w:p w14:paraId="5F40914F" w14:textId="77777777" w:rsidR="00296A1D" w:rsidRPr="001761E2" w:rsidRDefault="00296A1D"/>
        </w:tc>
        <w:tc>
          <w:tcPr>
            <w:tcW w:w="1667" w:type="pct"/>
          </w:tcPr>
          <w:p w14:paraId="4B137524" w14:textId="161727A8" w:rsidR="00296A1D" w:rsidRDefault="00CB4216">
            <w:pPr>
              <w:cnfStyle w:val="000000100000" w:firstRow="0" w:lastRow="0" w:firstColumn="0" w:lastColumn="0" w:oddVBand="0" w:evenVBand="0" w:oddHBand="1" w:evenHBand="0" w:firstRowFirstColumn="0" w:firstRowLastColumn="0" w:lastRowFirstColumn="0" w:lastRowLastColumn="0"/>
            </w:pPr>
            <w:r>
              <w:t>Screenshots</w:t>
            </w:r>
          </w:p>
        </w:tc>
        <w:tc>
          <w:tcPr>
            <w:tcW w:w="1666" w:type="pct"/>
          </w:tcPr>
          <w:p w14:paraId="4481C011" w14:textId="77777777" w:rsidR="00296A1D" w:rsidRPr="001761E2" w:rsidRDefault="00296A1D">
            <w:pPr>
              <w:cnfStyle w:val="000000100000" w:firstRow="0" w:lastRow="0" w:firstColumn="0" w:lastColumn="0" w:oddVBand="0" w:evenVBand="0" w:oddHBand="1" w:evenHBand="0" w:firstRowFirstColumn="0" w:firstRowLastColumn="0" w:lastRowFirstColumn="0" w:lastRowLastColumn="0"/>
            </w:pPr>
          </w:p>
        </w:tc>
      </w:tr>
      <w:tr w:rsidR="00F64074" w:rsidRPr="001761E2" w14:paraId="4A7766B4" w14:textId="77777777">
        <w:trPr>
          <w:cnfStyle w:val="000000010000" w:firstRow="0" w:lastRow="0" w:firstColumn="0" w:lastColumn="0" w:oddVBand="0" w:evenVBand="0" w:oddHBand="0" w:evenHBand="1"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tcPr>
          <w:p w14:paraId="3BAFB510" w14:textId="77777777" w:rsidR="00F64074" w:rsidRPr="001761E2" w:rsidRDefault="00F64074"/>
        </w:tc>
        <w:tc>
          <w:tcPr>
            <w:tcW w:w="1667" w:type="pct"/>
          </w:tcPr>
          <w:p w14:paraId="5EC1EAEC" w14:textId="77777777" w:rsidR="00F64074" w:rsidRDefault="00F64074">
            <w:pPr>
              <w:cnfStyle w:val="000000010000" w:firstRow="0" w:lastRow="0" w:firstColumn="0" w:lastColumn="0" w:oddVBand="0" w:evenVBand="0" w:oddHBand="0" w:evenHBand="1" w:firstRowFirstColumn="0" w:firstRowLastColumn="0" w:lastRowFirstColumn="0" w:lastRowLastColumn="0"/>
            </w:pPr>
            <w:r>
              <w:t>Observatie praktijkbegeleider</w:t>
            </w:r>
          </w:p>
        </w:tc>
        <w:tc>
          <w:tcPr>
            <w:tcW w:w="1666" w:type="pct"/>
          </w:tcPr>
          <w:p w14:paraId="505E3DD8" w14:textId="77777777" w:rsidR="00F64074" w:rsidRPr="001761E2" w:rsidRDefault="00F64074">
            <w:pPr>
              <w:cnfStyle w:val="000000010000" w:firstRow="0" w:lastRow="0" w:firstColumn="0" w:lastColumn="0" w:oddVBand="0" w:evenVBand="0" w:oddHBand="0" w:evenHBand="1" w:firstRowFirstColumn="0" w:firstRowLastColumn="0" w:lastRowFirstColumn="0" w:lastRowLastColumn="0"/>
            </w:pPr>
          </w:p>
        </w:tc>
      </w:tr>
      <w:tr w:rsidR="00A30CEF" w:rsidRPr="001761E2" w14:paraId="0A8E1BC4" w14:textId="77777777">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val="restart"/>
          </w:tcPr>
          <w:p w14:paraId="61ABDC0F" w14:textId="20AAA43B" w:rsidR="00A30CEF" w:rsidRPr="001761E2" w:rsidRDefault="009E47BB">
            <w:r>
              <w:t>Uitgevoerde test(en)</w:t>
            </w:r>
          </w:p>
        </w:tc>
        <w:tc>
          <w:tcPr>
            <w:tcW w:w="1667" w:type="pct"/>
          </w:tcPr>
          <w:p w14:paraId="19260F08" w14:textId="7C959954" w:rsidR="00A30CEF" w:rsidRDefault="00BE2CFE">
            <w:pPr>
              <w:cnfStyle w:val="000000100000" w:firstRow="0" w:lastRow="0" w:firstColumn="0" w:lastColumn="0" w:oddVBand="0" w:evenVBand="0" w:oddHBand="1" w:evenHBand="0" w:firstRowFirstColumn="0" w:firstRowLastColumn="0" w:lastRowFirstColumn="0" w:lastRowLastColumn="0"/>
            </w:pPr>
            <w:r>
              <w:t>Rapport</w:t>
            </w:r>
          </w:p>
        </w:tc>
        <w:tc>
          <w:tcPr>
            <w:tcW w:w="1666" w:type="pct"/>
          </w:tcPr>
          <w:p w14:paraId="641B68BE" w14:textId="77777777" w:rsidR="00A30CEF" w:rsidRPr="001761E2" w:rsidRDefault="00A30CEF">
            <w:pPr>
              <w:cnfStyle w:val="000000100000" w:firstRow="0" w:lastRow="0" w:firstColumn="0" w:lastColumn="0" w:oddVBand="0" w:evenVBand="0" w:oddHBand="1" w:evenHBand="0" w:firstRowFirstColumn="0" w:firstRowLastColumn="0" w:lastRowFirstColumn="0" w:lastRowLastColumn="0"/>
            </w:pPr>
          </w:p>
        </w:tc>
      </w:tr>
      <w:tr w:rsidR="00A30CEF" w:rsidRPr="001761E2" w14:paraId="3CD1408D" w14:textId="77777777">
        <w:trPr>
          <w:cnfStyle w:val="000000010000" w:firstRow="0" w:lastRow="0" w:firstColumn="0" w:lastColumn="0" w:oddVBand="0" w:evenVBand="0" w:oddHBand="0" w:evenHBand="1"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tcPr>
          <w:p w14:paraId="08CBE069" w14:textId="77777777" w:rsidR="00A30CEF" w:rsidRDefault="00A30CEF"/>
        </w:tc>
        <w:tc>
          <w:tcPr>
            <w:tcW w:w="1667" w:type="pct"/>
          </w:tcPr>
          <w:p w14:paraId="106CC416" w14:textId="2054C950" w:rsidR="00A30CEF" w:rsidRDefault="00CB4216">
            <w:pPr>
              <w:cnfStyle w:val="000000010000" w:firstRow="0" w:lastRow="0" w:firstColumn="0" w:lastColumn="0" w:oddVBand="0" w:evenVBand="0" w:oddHBand="0" w:evenHBand="1" w:firstRowFirstColumn="0" w:firstRowLastColumn="0" w:lastRowFirstColumn="0" w:lastRowLastColumn="0"/>
            </w:pPr>
            <w:r>
              <w:t>Screenshots</w:t>
            </w:r>
          </w:p>
        </w:tc>
        <w:tc>
          <w:tcPr>
            <w:tcW w:w="1666" w:type="pct"/>
          </w:tcPr>
          <w:p w14:paraId="37AB2C5A" w14:textId="77777777" w:rsidR="00A30CEF" w:rsidRPr="001761E2" w:rsidRDefault="00A30CEF">
            <w:pPr>
              <w:cnfStyle w:val="000000010000" w:firstRow="0" w:lastRow="0" w:firstColumn="0" w:lastColumn="0" w:oddVBand="0" w:evenVBand="0" w:oddHBand="0" w:evenHBand="1" w:firstRowFirstColumn="0" w:firstRowLastColumn="0" w:lastRowFirstColumn="0" w:lastRowLastColumn="0"/>
            </w:pPr>
          </w:p>
        </w:tc>
      </w:tr>
      <w:tr w:rsidR="00A30CEF" w:rsidRPr="001761E2" w14:paraId="0BAAA0DE" w14:textId="77777777">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tcPr>
          <w:p w14:paraId="4F28FDFB" w14:textId="77777777" w:rsidR="00A30CEF" w:rsidRDefault="00A30CEF"/>
        </w:tc>
        <w:tc>
          <w:tcPr>
            <w:tcW w:w="1667" w:type="pct"/>
          </w:tcPr>
          <w:p w14:paraId="72A46A36" w14:textId="610A5B08" w:rsidR="00A30CEF" w:rsidRDefault="00A30CEF">
            <w:pPr>
              <w:cnfStyle w:val="000000100000" w:firstRow="0" w:lastRow="0" w:firstColumn="0" w:lastColumn="0" w:oddVBand="0" w:evenVBand="0" w:oddHBand="1" w:evenHBand="0" w:firstRowFirstColumn="0" w:firstRowLastColumn="0" w:lastRowFirstColumn="0" w:lastRowLastColumn="0"/>
            </w:pPr>
            <w:r>
              <w:t xml:space="preserve">Tabel met </w:t>
            </w:r>
            <w:r w:rsidR="00616608">
              <w:t>overzicht testen</w:t>
            </w:r>
          </w:p>
        </w:tc>
        <w:tc>
          <w:tcPr>
            <w:tcW w:w="1666" w:type="pct"/>
          </w:tcPr>
          <w:p w14:paraId="288B8644" w14:textId="77777777" w:rsidR="00A30CEF" w:rsidRPr="001761E2" w:rsidRDefault="00A30CEF">
            <w:pPr>
              <w:cnfStyle w:val="000000100000" w:firstRow="0" w:lastRow="0" w:firstColumn="0" w:lastColumn="0" w:oddVBand="0" w:evenVBand="0" w:oddHBand="1" w:evenHBand="0" w:firstRowFirstColumn="0" w:firstRowLastColumn="0" w:lastRowFirstColumn="0" w:lastRowLastColumn="0"/>
            </w:pPr>
          </w:p>
        </w:tc>
      </w:tr>
    </w:tbl>
    <w:p w14:paraId="12AFBCF7" w14:textId="77777777" w:rsidR="00F64074" w:rsidRPr="001761E2" w:rsidRDefault="00F64074" w:rsidP="00F64074"/>
    <w:p w14:paraId="7AF104ED" w14:textId="77777777" w:rsidR="00F64074" w:rsidRDefault="00F64074" w:rsidP="00F64074">
      <w:pPr>
        <w:pStyle w:val="Kop2"/>
      </w:pPr>
      <w:r w:rsidRPr="001761E2">
        <w:t>Bijlagen</w:t>
      </w:r>
    </w:p>
    <w:p w14:paraId="377630B4" w14:textId="4B280162" w:rsidR="005F7A71" w:rsidRPr="005F7A71" w:rsidRDefault="005F7A71" w:rsidP="005F7A71">
      <w:r>
        <w:t>Onderstaande bijlage dient als voorbeeld. Er kan ook voor een andere opbouw gekozen worden.</w:t>
      </w:r>
    </w:p>
    <w:tbl>
      <w:tblPr>
        <w:tblStyle w:val="SPLVeldnamendonkerpaars-1ekolomentotaalrijgroen"/>
        <w:tblW w:w="5000" w:type="pct"/>
        <w:tblLook w:val="04A0" w:firstRow="1" w:lastRow="0" w:firstColumn="1" w:lastColumn="0" w:noHBand="0" w:noVBand="1"/>
      </w:tblPr>
      <w:tblGrid>
        <w:gridCol w:w="4531"/>
        <w:gridCol w:w="4531"/>
      </w:tblGrid>
      <w:tr w:rsidR="00F64074" w:rsidRPr="001761E2" w14:paraId="73F0C82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right w:val="single" w:sz="4" w:space="0" w:color="FFFFFF" w:themeColor="background1"/>
            </w:tcBorders>
            <w:shd w:val="clear" w:color="auto" w:fill="56355B"/>
          </w:tcPr>
          <w:p w14:paraId="0B56F6F4" w14:textId="77777777" w:rsidR="00F64074" w:rsidRPr="001761E2" w:rsidRDefault="00F64074">
            <w:pPr>
              <w:rPr>
                <w:b/>
                <w:color w:val="FFFFFF" w:themeColor="background1"/>
              </w:rPr>
            </w:pPr>
            <w:r w:rsidRPr="001761E2">
              <w:rPr>
                <w:b/>
                <w:color w:val="FFFFFF" w:themeColor="background1"/>
              </w:rPr>
              <w:t>Bijlage</w:t>
            </w:r>
          </w:p>
        </w:tc>
        <w:tc>
          <w:tcPr>
            <w:tcW w:w="2500" w:type="pct"/>
            <w:tcBorders>
              <w:left w:val="single" w:sz="4" w:space="0" w:color="FFFFFF" w:themeColor="background1"/>
            </w:tcBorders>
            <w:shd w:val="clear" w:color="auto" w:fill="56355B"/>
          </w:tcPr>
          <w:p w14:paraId="224CB60D" w14:textId="77777777" w:rsidR="00F64074" w:rsidRPr="001761E2" w:rsidRDefault="00F64074">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1761E2">
              <w:rPr>
                <w:b/>
                <w:color w:val="FFFFFF" w:themeColor="background1"/>
              </w:rPr>
              <w:t>Vindplaats</w:t>
            </w:r>
          </w:p>
        </w:tc>
      </w:tr>
      <w:tr w:rsidR="00F64074" w:rsidRPr="001761E2" w14:paraId="7C0163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73C0358" w14:textId="79728774" w:rsidR="00F64074" w:rsidRPr="001761E2" w:rsidRDefault="00F64074">
            <w:r w:rsidRPr="001761E2">
              <w:t xml:space="preserve">Bijlage </w:t>
            </w:r>
            <w:r w:rsidR="00296A1D">
              <w:t>4</w:t>
            </w:r>
            <w:r>
              <w:t xml:space="preserve"> Sjabloon </w:t>
            </w:r>
            <w:r w:rsidR="003501D7">
              <w:t>T</w:t>
            </w:r>
            <w:r w:rsidR="00296A1D">
              <w:t>estrapport responsiviteit</w:t>
            </w:r>
          </w:p>
        </w:tc>
        <w:tc>
          <w:tcPr>
            <w:tcW w:w="2500" w:type="pct"/>
          </w:tcPr>
          <w:p w14:paraId="54592C32" w14:textId="77777777" w:rsidR="00F64074" w:rsidRPr="001761E2" w:rsidRDefault="00F64074">
            <w:pPr>
              <w:cnfStyle w:val="000000100000" w:firstRow="0" w:lastRow="0" w:firstColumn="0" w:lastColumn="0" w:oddVBand="0" w:evenVBand="0" w:oddHBand="1" w:evenHBand="0" w:firstRowFirstColumn="0" w:firstRowLastColumn="0" w:lastRowFirstColumn="0" w:lastRowLastColumn="0"/>
            </w:pPr>
            <w:r w:rsidRPr="001761E2">
              <w:t>Map Digitale bijlagen</w:t>
            </w:r>
          </w:p>
        </w:tc>
      </w:tr>
    </w:tbl>
    <w:p w14:paraId="117BDB2C" w14:textId="79C2B29C" w:rsidR="00F64074" w:rsidRDefault="00F64074">
      <w:pPr>
        <w:spacing w:after="160" w:line="259" w:lineRule="auto"/>
      </w:pPr>
    </w:p>
    <w:p w14:paraId="179D1AB3" w14:textId="77777777" w:rsidR="00296A1D" w:rsidRDefault="00296A1D">
      <w:pPr>
        <w:spacing w:after="160" w:line="259" w:lineRule="auto"/>
        <w:rPr>
          <w:rFonts w:asciiTheme="majorHAnsi" w:eastAsiaTheme="majorEastAsia" w:hAnsiTheme="majorHAnsi" w:cstheme="majorBidi"/>
          <w:b/>
          <w:color w:val="56355B" w:themeColor="text2"/>
          <w:sz w:val="32"/>
          <w:szCs w:val="32"/>
        </w:rPr>
      </w:pPr>
      <w:r>
        <w:br w:type="page"/>
      </w:r>
    </w:p>
    <w:p w14:paraId="5CA2FED8" w14:textId="4F80ED8E" w:rsidR="00616608" w:rsidRPr="001761E2" w:rsidRDefault="00616608" w:rsidP="00616608">
      <w:pPr>
        <w:pStyle w:val="Kop1"/>
      </w:pPr>
      <w:bookmarkStart w:id="4" w:name="_Toc133908115"/>
      <w:r w:rsidRPr="001761E2">
        <w:lastRenderedPageBreak/>
        <w:t xml:space="preserve">Opdracht </w:t>
      </w:r>
      <w:r>
        <w:t>3</w:t>
      </w:r>
      <w:r w:rsidRPr="001761E2">
        <w:t xml:space="preserve">: </w:t>
      </w:r>
      <w:r>
        <w:t xml:space="preserve">D1-K1-W3 </w:t>
      </w:r>
      <w:r w:rsidR="00637532">
        <w:t>Past zoekmachineoptimalisatie (SEO) toe</w:t>
      </w:r>
      <w:bookmarkEnd w:id="4"/>
    </w:p>
    <w:p w14:paraId="74179455" w14:textId="075C7AAE" w:rsidR="00616608" w:rsidRDefault="00616608" w:rsidP="00616608">
      <w:r>
        <w:t xml:space="preserve">Je </w:t>
      </w:r>
      <w:r w:rsidR="00873D12">
        <w:t xml:space="preserve">gaat de </w:t>
      </w:r>
      <w:r w:rsidR="005A6A6C">
        <w:t>vindbaarheid</w:t>
      </w:r>
      <w:r w:rsidR="00873D12">
        <w:t xml:space="preserve"> optimaliseren. Je onderzoekt de vindbaarheid van de applicatie en je optimaliseert de code met betrekking tot de vindbaarheid. Als laatste stap breng je advies uit over het verder verbeteren van de vindbaarheid van de webapplicatie. </w:t>
      </w:r>
    </w:p>
    <w:p w14:paraId="2C735563" w14:textId="77777777" w:rsidR="00DC5B70" w:rsidRDefault="00DC5B70" w:rsidP="00616608">
      <w:pPr>
        <w:pStyle w:val="Kop3"/>
      </w:pPr>
    </w:p>
    <w:p w14:paraId="07F78E92" w14:textId="642E660D" w:rsidR="00DC5B70" w:rsidRDefault="00DC5B70" w:rsidP="00DC5B70">
      <w:pPr>
        <w:pStyle w:val="Kop3"/>
      </w:pPr>
      <w:r>
        <w:t>Bepalen eigenschappen doelgroep en zoekmachines</w:t>
      </w:r>
    </w:p>
    <w:p w14:paraId="28FBF027" w14:textId="2CBDA30D" w:rsidR="00DC5B70" w:rsidRDefault="001C0A10" w:rsidP="00DC5B70">
      <w:pPr>
        <w:pStyle w:val="Lijstalinea"/>
        <w:numPr>
          <w:ilvl w:val="0"/>
          <w:numId w:val="33"/>
        </w:numPr>
      </w:pPr>
      <w:r>
        <w:t xml:space="preserve">Bepaal de specifieke eigenschappen van de doelgroep waar de applicatie </w:t>
      </w:r>
      <w:r w:rsidR="00207FAB">
        <w:t>voor bedoeld is.</w:t>
      </w:r>
    </w:p>
    <w:p w14:paraId="03D3E330" w14:textId="434F9629" w:rsidR="00DC5B70" w:rsidRPr="00DC5B70" w:rsidRDefault="000562D1">
      <w:pPr>
        <w:pStyle w:val="Lijstalinea"/>
        <w:numPr>
          <w:ilvl w:val="0"/>
          <w:numId w:val="33"/>
        </w:numPr>
      </w:pPr>
      <w:r>
        <w:t xml:space="preserve">Bepaal de specifieke eigenschappen van de zoekmachines waar de applicatie gevonden </w:t>
      </w:r>
      <w:r w:rsidR="004112F7">
        <w:t>moet</w:t>
      </w:r>
      <w:r>
        <w:t xml:space="preserve"> worden. </w:t>
      </w:r>
    </w:p>
    <w:p w14:paraId="03475145" w14:textId="77777777" w:rsidR="00DC5B70" w:rsidRDefault="00DC5B70" w:rsidP="00616608">
      <w:pPr>
        <w:pStyle w:val="Kop3"/>
      </w:pPr>
    </w:p>
    <w:p w14:paraId="4155A7C2" w14:textId="5F9F748E" w:rsidR="00616608" w:rsidRPr="001761E2" w:rsidRDefault="00602FD7" w:rsidP="00616608">
      <w:pPr>
        <w:pStyle w:val="Kop3"/>
      </w:pPr>
      <w:r>
        <w:t>Vindbaarheid</w:t>
      </w:r>
      <w:r w:rsidR="00873D12">
        <w:t xml:space="preserve"> optimaliseren</w:t>
      </w:r>
    </w:p>
    <w:p w14:paraId="0E1186C3" w14:textId="17D155BE" w:rsidR="00616608" w:rsidRPr="001761E2" w:rsidRDefault="00873D12" w:rsidP="00873D12">
      <w:pPr>
        <w:pStyle w:val="Lijstalinea"/>
        <w:numPr>
          <w:ilvl w:val="0"/>
          <w:numId w:val="24"/>
        </w:numPr>
      </w:pPr>
      <w:r>
        <w:t>Bepaal de zoektermen en de SEO-tool</w:t>
      </w:r>
      <w:r w:rsidR="00D00D9B">
        <w:t>s</w:t>
      </w:r>
      <w:r>
        <w:t xml:space="preserve"> die je gaat gebruiken.</w:t>
      </w:r>
      <w:r w:rsidR="00611C00">
        <w:t xml:space="preserve"> </w:t>
      </w:r>
      <w:r w:rsidR="00F07961">
        <w:t>Je k</w:t>
      </w:r>
      <w:r w:rsidR="00B340F1">
        <w:t>unt</w:t>
      </w:r>
      <w:r w:rsidR="00F07961">
        <w:t xml:space="preserve"> hiervoor </w:t>
      </w:r>
      <w:r w:rsidR="00611C00">
        <w:rPr>
          <w:i/>
          <w:iCs/>
        </w:rPr>
        <w:t>Bijlage 5 S</w:t>
      </w:r>
      <w:r w:rsidR="00C53AFC">
        <w:rPr>
          <w:i/>
          <w:iCs/>
        </w:rPr>
        <w:t>j</w:t>
      </w:r>
      <w:r w:rsidR="00611C00">
        <w:rPr>
          <w:i/>
          <w:iCs/>
        </w:rPr>
        <w:t>abloon SEO-adviesrapport</w:t>
      </w:r>
      <w:r w:rsidR="008C3709">
        <w:t xml:space="preserve"> gebruiken </w:t>
      </w:r>
      <w:r w:rsidR="00D570E9">
        <w:t xml:space="preserve">of een andere methode die gebruikt wordt in de organisatie waarvoor je werkt. </w:t>
      </w:r>
    </w:p>
    <w:p w14:paraId="14F0C6BB" w14:textId="70CA60E8" w:rsidR="00213A07" w:rsidRDefault="00611C00" w:rsidP="00873D12">
      <w:pPr>
        <w:pStyle w:val="Lijstalinea"/>
        <w:numPr>
          <w:ilvl w:val="0"/>
          <w:numId w:val="24"/>
        </w:numPr>
      </w:pPr>
      <w:r>
        <w:t>Meet de vindbaarheid</w:t>
      </w:r>
      <w:r w:rsidR="005E3057">
        <w:t xml:space="preserve"> m</w:t>
      </w:r>
      <w:r w:rsidR="001B0B92">
        <w:t xml:space="preserve">et </w:t>
      </w:r>
      <w:r w:rsidR="005E3057">
        <w:t>b</w:t>
      </w:r>
      <w:r w:rsidR="001B0B92">
        <w:t xml:space="preserve">ehulp </w:t>
      </w:r>
      <w:r w:rsidR="005E3057">
        <w:t>v</w:t>
      </w:r>
      <w:r w:rsidR="001B0B92">
        <w:t>an</w:t>
      </w:r>
      <w:r w:rsidR="005E3057">
        <w:t xml:space="preserve"> </w:t>
      </w:r>
      <w:r w:rsidR="00E50B87">
        <w:t xml:space="preserve">meerdere </w:t>
      </w:r>
      <w:r w:rsidR="005E3057">
        <w:t>SEO-tools</w:t>
      </w:r>
      <w:r w:rsidR="00616608">
        <w:t>.</w:t>
      </w:r>
    </w:p>
    <w:p w14:paraId="516B8CAE" w14:textId="7FA701D2" w:rsidR="00616608" w:rsidRDefault="00213A07" w:rsidP="00873D12">
      <w:pPr>
        <w:pStyle w:val="Lijstalinea"/>
        <w:numPr>
          <w:ilvl w:val="0"/>
          <w:numId w:val="24"/>
        </w:numPr>
      </w:pPr>
      <w:r>
        <w:t>Op</w:t>
      </w:r>
      <w:r w:rsidR="005E3057">
        <w:t xml:space="preserve">timaliseer de code met betrekking tot de vindbaarheid. </w:t>
      </w:r>
    </w:p>
    <w:p w14:paraId="30FF6C80" w14:textId="7F5D4732" w:rsidR="00D60568" w:rsidRDefault="00D60568" w:rsidP="00D60568">
      <w:pPr>
        <w:pStyle w:val="Lijstalinea"/>
        <w:numPr>
          <w:ilvl w:val="0"/>
          <w:numId w:val="24"/>
        </w:numPr>
      </w:pPr>
      <w:r>
        <w:t>Meet de vindbaarheid nogmaals met behulp van meerdere SEO-tools. Noteer je conclusies in het SEO-adviesrapport.</w:t>
      </w:r>
    </w:p>
    <w:p w14:paraId="66C9A41B" w14:textId="3DCC28F1" w:rsidR="00C53AFC" w:rsidRPr="001761E2" w:rsidRDefault="005D0209" w:rsidP="00C53AFC">
      <w:pPr>
        <w:pStyle w:val="Lijstalinea"/>
        <w:numPr>
          <w:ilvl w:val="0"/>
          <w:numId w:val="24"/>
        </w:numPr>
      </w:pPr>
      <w:r>
        <w:t>A</w:t>
      </w:r>
      <w:r w:rsidR="00213A07">
        <w:t xml:space="preserve">dviseer de klant over de vindbaarheid en verbetering van de vindbaarheid. </w:t>
      </w:r>
      <w:r w:rsidR="00D570E9">
        <w:t>Je k</w:t>
      </w:r>
      <w:r w:rsidR="00B340F1">
        <w:t>unt</w:t>
      </w:r>
      <w:r w:rsidR="00D570E9">
        <w:t xml:space="preserve"> hiervoor </w:t>
      </w:r>
      <w:r w:rsidR="00D570E9">
        <w:rPr>
          <w:i/>
          <w:iCs/>
        </w:rPr>
        <w:t>Bijlage 5 Sjabloon SEO-adviesrapport</w:t>
      </w:r>
      <w:r w:rsidR="00D570E9">
        <w:t xml:space="preserve"> gebruiken of een andere methode die gebruikt wordt in de organisatie waarvoor je werkt.</w:t>
      </w:r>
    </w:p>
    <w:p w14:paraId="3EA7BD05" w14:textId="77777777" w:rsidR="00616608" w:rsidRDefault="00616608" w:rsidP="00616608"/>
    <w:p w14:paraId="440B4E0B" w14:textId="77777777" w:rsidR="00616608" w:rsidRPr="001761E2" w:rsidRDefault="00616608" w:rsidP="00616608">
      <w:pPr>
        <w:pStyle w:val="Kop2"/>
      </w:pPr>
      <w:r w:rsidRPr="001761E2">
        <w:t>Resultaat</w:t>
      </w:r>
    </w:p>
    <w:p w14:paraId="1008CA2A" w14:textId="3E63806E" w:rsidR="00616608" w:rsidRPr="001761E2" w:rsidRDefault="00616608" w:rsidP="00616608">
      <w:r w:rsidRPr="001761E2">
        <w:t>Als resultaat van deze opdracht lever je de volgende producten/diensten op.</w:t>
      </w:r>
    </w:p>
    <w:tbl>
      <w:tblPr>
        <w:tblStyle w:val="SPLVeldnamendonkerpaars-1ekolomentotaalrijgroen"/>
        <w:tblpPr w:leftFromText="141" w:rightFromText="141" w:vertAnchor="text" w:horzAnchor="margin" w:tblpY="72"/>
        <w:tblW w:w="5000" w:type="pct"/>
        <w:tblLook w:val="04A0" w:firstRow="1" w:lastRow="0" w:firstColumn="1" w:lastColumn="0" w:noHBand="0" w:noVBand="1"/>
      </w:tblPr>
      <w:tblGrid>
        <w:gridCol w:w="3022"/>
        <w:gridCol w:w="3021"/>
        <w:gridCol w:w="3019"/>
      </w:tblGrid>
      <w:tr w:rsidR="00616608" w:rsidRPr="001761E2" w14:paraId="2BE91048" w14:textId="77777777" w:rsidTr="00DA24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Borders>
              <w:right w:val="single" w:sz="4" w:space="0" w:color="FFFFFF" w:themeColor="background1"/>
            </w:tcBorders>
            <w:shd w:val="clear" w:color="auto" w:fill="56355B"/>
          </w:tcPr>
          <w:p w14:paraId="3C4067B4" w14:textId="77777777" w:rsidR="00616608" w:rsidRPr="001761E2" w:rsidRDefault="00616608">
            <w:pPr>
              <w:rPr>
                <w:b/>
                <w:color w:val="FFFFFF" w:themeColor="background1"/>
              </w:rPr>
            </w:pPr>
            <w:r w:rsidRPr="001761E2">
              <w:rPr>
                <w:b/>
                <w:color w:val="FFFFFF" w:themeColor="background1"/>
              </w:rPr>
              <w:t>Resultaat</w:t>
            </w:r>
          </w:p>
        </w:tc>
        <w:tc>
          <w:tcPr>
            <w:tcW w:w="1667" w:type="pct"/>
            <w:tcBorders>
              <w:left w:val="single" w:sz="4" w:space="0" w:color="FFFFFF" w:themeColor="background1"/>
              <w:right w:val="single" w:sz="4" w:space="0" w:color="FFFFFF" w:themeColor="background1"/>
            </w:tcBorders>
            <w:shd w:val="clear" w:color="auto" w:fill="56355B"/>
          </w:tcPr>
          <w:p w14:paraId="0DD73D72" w14:textId="77777777" w:rsidR="00616608" w:rsidRPr="001761E2" w:rsidRDefault="00616608">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1761E2">
              <w:rPr>
                <w:b/>
                <w:color w:val="FFFFFF" w:themeColor="background1"/>
              </w:rPr>
              <w:t>Voorbeelden bewijsstukken</w:t>
            </w:r>
          </w:p>
        </w:tc>
        <w:tc>
          <w:tcPr>
            <w:tcW w:w="1666" w:type="pct"/>
            <w:tcBorders>
              <w:left w:val="single" w:sz="4" w:space="0" w:color="FFFFFF" w:themeColor="background1"/>
            </w:tcBorders>
            <w:shd w:val="clear" w:color="auto" w:fill="56355B"/>
          </w:tcPr>
          <w:p w14:paraId="155D0081" w14:textId="77777777" w:rsidR="00616608" w:rsidRPr="001761E2" w:rsidRDefault="00616608">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1761E2">
              <w:rPr>
                <w:b/>
                <w:color w:val="FFFFFF" w:themeColor="background1"/>
              </w:rPr>
              <w:t>Aanvullende eisen</w:t>
            </w:r>
          </w:p>
        </w:tc>
      </w:tr>
      <w:tr w:rsidR="009E4D2A" w:rsidRPr="001761E2" w14:paraId="58E84BFD" w14:textId="77777777" w:rsidTr="00DA24EE">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667" w:type="pct"/>
            <w:vMerge w:val="restart"/>
          </w:tcPr>
          <w:p w14:paraId="27227592" w14:textId="2C961341" w:rsidR="009E4D2A" w:rsidRPr="001761E2" w:rsidRDefault="009E4D2A">
            <w:r>
              <w:t xml:space="preserve">Een </w:t>
            </w:r>
            <w:proofErr w:type="spellStart"/>
            <w:r>
              <w:t>frontend</w:t>
            </w:r>
            <w:proofErr w:type="spellEnd"/>
            <w:r>
              <w:t xml:space="preserve"> applicatie met SEO-optimalisatie</w:t>
            </w:r>
          </w:p>
        </w:tc>
        <w:tc>
          <w:tcPr>
            <w:tcW w:w="1667" w:type="pct"/>
          </w:tcPr>
          <w:p w14:paraId="70052C97" w14:textId="219B384D" w:rsidR="009E4D2A" w:rsidRPr="001761E2" w:rsidRDefault="00BC3D14">
            <w:pPr>
              <w:cnfStyle w:val="000000100000" w:firstRow="0" w:lastRow="0" w:firstColumn="0" w:lastColumn="0" w:oddVBand="0" w:evenVBand="0" w:oddHBand="1" w:evenHBand="0" w:firstRowFirstColumn="0" w:firstRowLastColumn="0" w:lastRowFirstColumn="0" w:lastRowLastColumn="0"/>
            </w:pPr>
            <w:r>
              <w:t>Rapport</w:t>
            </w:r>
          </w:p>
        </w:tc>
        <w:tc>
          <w:tcPr>
            <w:tcW w:w="1666" w:type="pct"/>
          </w:tcPr>
          <w:p w14:paraId="118C92CC" w14:textId="77777777" w:rsidR="009E4D2A" w:rsidRPr="001761E2" w:rsidRDefault="009E4D2A">
            <w:pPr>
              <w:cnfStyle w:val="000000100000" w:firstRow="0" w:lastRow="0" w:firstColumn="0" w:lastColumn="0" w:oddVBand="0" w:evenVBand="0" w:oddHBand="1" w:evenHBand="0" w:firstRowFirstColumn="0" w:firstRowLastColumn="0" w:lastRowFirstColumn="0" w:lastRowLastColumn="0"/>
            </w:pPr>
          </w:p>
        </w:tc>
      </w:tr>
      <w:tr w:rsidR="009E4D2A" w:rsidRPr="001761E2" w14:paraId="3D9A4073" w14:textId="77777777" w:rsidTr="00DA24EE">
        <w:trPr>
          <w:cnfStyle w:val="000000010000" w:firstRow="0" w:lastRow="0" w:firstColumn="0" w:lastColumn="0" w:oddVBand="0" w:evenVBand="0" w:oddHBand="0" w:evenHBand="1"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tcPr>
          <w:p w14:paraId="62B8055F" w14:textId="77777777" w:rsidR="009E4D2A" w:rsidRPr="001761E2" w:rsidRDefault="009E4D2A"/>
        </w:tc>
        <w:tc>
          <w:tcPr>
            <w:tcW w:w="1667" w:type="pct"/>
          </w:tcPr>
          <w:p w14:paraId="48B2ECE5" w14:textId="09EF6156" w:rsidR="009E4D2A" w:rsidRPr="001761E2" w:rsidRDefault="009E4D2A">
            <w:pPr>
              <w:cnfStyle w:val="000000010000" w:firstRow="0" w:lastRow="0" w:firstColumn="0" w:lastColumn="0" w:oddVBand="0" w:evenVBand="0" w:oddHBand="0" w:evenHBand="1" w:firstRowFirstColumn="0" w:firstRowLastColumn="0" w:lastRowFirstColumn="0" w:lastRowLastColumn="0"/>
            </w:pPr>
            <w:r>
              <w:t>Beeldopname (voor en na optimalisatie)</w:t>
            </w:r>
          </w:p>
        </w:tc>
        <w:tc>
          <w:tcPr>
            <w:tcW w:w="1666" w:type="pct"/>
          </w:tcPr>
          <w:p w14:paraId="1336EFCD" w14:textId="77777777" w:rsidR="009E4D2A" w:rsidRPr="001761E2" w:rsidRDefault="009E4D2A">
            <w:pPr>
              <w:cnfStyle w:val="000000010000" w:firstRow="0" w:lastRow="0" w:firstColumn="0" w:lastColumn="0" w:oddVBand="0" w:evenVBand="0" w:oddHBand="0" w:evenHBand="1" w:firstRowFirstColumn="0" w:firstRowLastColumn="0" w:lastRowFirstColumn="0" w:lastRowLastColumn="0"/>
            </w:pPr>
          </w:p>
        </w:tc>
      </w:tr>
      <w:tr w:rsidR="009E4D2A" w:rsidRPr="001761E2" w14:paraId="1F064B77" w14:textId="77777777" w:rsidTr="00DA24EE">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tcPr>
          <w:p w14:paraId="61A73F5C" w14:textId="77777777" w:rsidR="009E4D2A" w:rsidRPr="001761E2" w:rsidRDefault="009E4D2A"/>
        </w:tc>
        <w:tc>
          <w:tcPr>
            <w:tcW w:w="1667" w:type="pct"/>
          </w:tcPr>
          <w:p w14:paraId="6836A67A" w14:textId="3A1A2545" w:rsidR="009E4D2A" w:rsidRDefault="009E4D2A">
            <w:pPr>
              <w:cnfStyle w:val="000000100000" w:firstRow="0" w:lastRow="0" w:firstColumn="0" w:lastColumn="0" w:oddVBand="0" w:evenVBand="0" w:oddHBand="1" w:evenHBand="0" w:firstRowFirstColumn="0" w:firstRowLastColumn="0" w:lastRowFirstColumn="0" w:lastRowLastColumn="0"/>
            </w:pPr>
            <w:r>
              <w:t>Screenshots (voor en na optimalisatie)</w:t>
            </w:r>
          </w:p>
        </w:tc>
        <w:tc>
          <w:tcPr>
            <w:tcW w:w="1666" w:type="pct"/>
          </w:tcPr>
          <w:p w14:paraId="139D9268" w14:textId="77777777" w:rsidR="009E4D2A" w:rsidRPr="001761E2" w:rsidRDefault="009E4D2A">
            <w:pPr>
              <w:cnfStyle w:val="000000100000" w:firstRow="0" w:lastRow="0" w:firstColumn="0" w:lastColumn="0" w:oddVBand="0" w:evenVBand="0" w:oddHBand="1" w:evenHBand="0" w:firstRowFirstColumn="0" w:firstRowLastColumn="0" w:lastRowFirstColumn="0" w:lastRowLastColumn="0"/>
            </w:pPr>
          </w:p>
        </w:tc>
      </w:tr>
      <w:tr w:rsidR="009E4D2A" w:rsidRPr="001761E2" w14:paraId="1372739A" w14:textId="77777777" w:rsidTr="00DA24EE">
        <w:trPr>
          <w:cnfStyle w:val="000000010000" w:firstRow="0" w:lastRow="0" w:firstColumn="0" w:lastColumn="0" w:oddVBand="0" w:evenVBand="0" w:oddHBand="0" w:evenHBand="1"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tcPr>
          <w:p w14:paraId="091C0A6E" w14:textId="77777777" w:rsidR="009E4D2A" w:rsidRPr="001761E2" w:rsidRDefault="009E4D2A"/>
        </w:tc>
        <w:tc>
          <w:tcPr>
            <w:tcW w:w="1667" w:type="pct"/>
          </w:tcPr>
          <w:p w14:paraId="13C8DB2E" w14:textId="44147213" w:rsidR="009E4D2A" w:rsidRDefault="009E4D2A">
            <w:pPr>
              <w:cnfStyle w:val="000000010000" w:firstRow="0" w:lastRow="0" w:firstColumn="0" w:lastColumn="0" w:oddVBand="0" w:evenVBand="0" w:oddHBand="0" w:evenHBand="1" w:firstRowFirstColumn="0" w:firstRowLastColumn="0" w:lastRowFirstColumn="0" w:lastRowLastColumn="0"/>
            </w:pPr>
            <w:r>
              <w:t>Source code (voor en na optimalisatie)</w:t>
            </w:r>
          </w:p>
        </w:tc>
        <w:tc>
          <w:tcPr>
            <w:tcW w:w="1666" w:type="pct"/>
          </w:tcPr>
          <w:p w14:paraId="1B8D368D" w14:textId="77777777" w:rsidR="009E4D2A" w:rsidRPr="001761E2" w:rsidRDefault="009E4D2A">
            <w:pPr>
              <w:cnfStyle w:val="000000010000" w:firstRow="0" w:lastRow="0" w:firstColumn="0" w:lastColumn="0" w:oddVBand="0" w:evenVBand="0" w:oddHBand="0" w:evenHBand="1" w:firstRowFirstColumn="0" w:firstRowLastColumn="0" w:lastRowFirstColumn="0" w:lastRowLastColumn="0"/>
            </w:pPr>
          </w:p>
        </w:tc>
      </w:tr>
      <w:tr w:rsidR="009E4D2A" w:rsidRPr="001761E2" w14:paraId="07E65735" w14:textId="77777777" w:rsidTr="00DA24EE">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tcPr>
          <w:p w14:paraId="4F89EA19" w14:textId="77777777" w:rsidR="009E4D2A" w:rsidRPr="001761E2" w:rsidRDefault="009E4D2A"/>
        </w:tc>
        <w:tc>
          <w:tcPr>
            <w:tcW w:w="1667" w:type="pct"/>
          </w:tcPr>
          <w:p w14:paraId="78E6A110" w14:textId="77777777" w:rsidR="009E4D2A" w:rsidRDefault="009E4D2A">
            <w:pPr>
              <w:cnfStyle w:val="000000100000" w:firstRow="0" w:lastRow="0" w:firstColumn="0" w:lastColumn="0" w:oddVBand="0" w:evenVBand="0" w:oddHBand="1" w:evenHBand="0" w:firstRowFirstColumn="0" w:firstRowLastColumn="0" w:lastRowFirstColumn="0" w:lastRowLastColumn="0"/>
            </w:pPr>
            <w:r>
              <w:t>Observatie praktijkbegeleider</w:t>
            </w:r>
          </w:p>
        </w:tc>
        <w:tc>
          <w:tcPr>
            <w:tcW w:w="1666" w:type="pct"/>
          </w:tcPr>
          <w:p w14:paraId="42BDD6CD" w14:textId="77777777" w:rsidR="009E4D2A" w:rsidRPr="001761E2" w:rsidRDefault="009E4D2A">
            <w:pPr>
              <w:cnfStyle w:val="000000100000" w:firstRow="0" w:lastRow="0" w:firstColumn="0" w:lastColumn="0" w:oddVBand="0" w:evenVBand="0" w:oddHBand="1" w:evenHBand="0" w:firstRowFirstColumn="0" w:firstRowLastColumn="0" w:lastRowFirstColumn="0" w:lastRowLastColumn="0"/>
            </w:pPr>
          </w:p>
        </w:tc>
      </w:tr>
      <w:tr w:rsidR="009E4D2A" w:rsidRPr="001761E2" w14:paraId="6FF8C23C" w14:textId="77777777" w:rsidTr="00DA24EE">
        <w:trPr>
          <w:cnfStyle w:val="000000010000" w:firstRow="0" w:lastRow="0" w:firstColumn="0" w:lastColumn="0" w:oddVBand="0" w:evenVBand="0" w:oddHBand="0" w:evenHBand="1"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tcPr>
          <w:p w14:paraId="40307279" w14:textId="77777777" w:rsidR="009E4D2A" w:rsidRPr="001761E2" w:rsidRDefault="009E4D2A"/>
        </w:tc>
        <w:tc>
          <w:tcPr>
            <w:tcW w:w="1667" w:type="pct"/>
          </w:tcPr>
          <w:p w14:paraId="1DA46DE4" w14:textId="6C255E3E" w:rsidR="009E4D2A" w:rsidRDefault="009E4D2A">
            <w:pPr>
              <w:cnfStyle w:val="000000010000" w:firstRow="0" w:lastRow="0" w:firstColumn="0" w:lastColumn="0" w:oddVBand="0" w:evenVBand="0" w:oddHBand="0" w:evenHBand="1" w:firstRowFirstColumn="0" w:firstRowLastColumn="0" w:lastRowFirstColumn="0" w:lastRowLastColumn="0"/>
            </w:pPr>
            <w:r>
              <w:t>Eigenschappen doelgroep en zoekmachines</w:t>
            </w:r>
          </w:p>
        </w:tc>
        <w:tc>
          <w:tcPr>
            <w:tcW w:w="1666" w:type="pct"/>
          </w:tcPr>
          <w:p w14:paraId="481886D0" w14:textId="77777777" w:rsidR="009E4D2A" w:rsidRPr="001761E2" w:rsidRDefault="009E4D2A">
            <w:pPr>
              <w:cnfStyle w:val="000000010000" w:firstRow="0" w:lastRow="0" w:firstColumn="0" w:lastColumn="0" w:oddVBand="0" w:evenVBand="0" w:oddHBand="0" w:evenHBand="1" w:firstRowFirstColumn="0" w:firstRowLastColumn="0" w:lastRowFirstColumn="0" w:lastRowLastColumn="0"/>
            </w:pPr>
          </w:p>
        </w:tc>
      </w:tr>
      <w:tr w:rsidR="00DA24EE" w:rsidRPr="001761E2" w14:paraId="517975F5" w14:textId="77777777" w:rsidTr="00DA24EE">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val="restart"/>
          </w:tcPr>
          <w:p w14:paraId="2AAC52D7" w14:textId="7E886006" w:rsidR="00DA24EE" w:rsidRPr="001761E2" w:rsidRDefault="00DA24EE">
            <w:r>
              <w:t xml:space="preserve">Een adviesrapport </w:t>
            </w:r>
          </w:p>
        </w:tc>
        <w:tc>
          <w:tcPr>
            <w:tcW w:w="1667" w:type="pct"/>
          </w:tcPr>
          <w:p w14:paraId="2FF2B9A1" w14:textId="64E8577E" w:rsidR="00DA24EE" w:rsidRDefault="00DA24EE">
            <w:pPr>
              <w:cnfStyle w:val="000000100000" w:firstRow="0" w:lastRow="0" w:firstColumn="0" w:lastColumn="0" w:oddVBand="0" w:evenVBand="0" w:oddHBand="1" w:evenHBand="0" w:firstRowFirstColumn="0" w:firstRowLastColumn="0" w:lastRowFirstColumn="0" w:lastRowLastColumn="0"/>
            </w:pPr>
            <w:r>
              <w:t>Screenshots</w:t>
            </w:r>
          </w:p>
        </w:tc>
        <w:tc>
          <w:tcPr>
            <w:tcW w:w="1666" w:type="pct"/>
          </w:tcPr>
          <w:p w14:paraId="0DC81FD2" w14:textId="77777777" w:rsidR="00DA24EE" w:rsidRPr="001761E2" w:rsidRDefault="00DA24EE">
            <w:pPr>
              <w:cnfStyle w:val="000000100000" w:firstRow="0" w:lastRow="0" w:firstColumn="0" w:lastColumn="0" w:oddVBand="0" w:evenVBand="0" w:oddHBand="1" w:evenHBand="0" w:firstRowFirstColumn="0" w:firstRowLastColumn="0" w:lastRowFirstColumn="0" w:lastRowLastColumn="0"/>
            </w:pPr>
          </w:p>
        </w:tc>
      </w:tr>
      <w:tr w:rsidR="00DA24EE" w:rsidRPr="001761E2" w14:paraId="16D95C24" w14:textId="77777777" w:rsidTr="00DA24EE">
        <w:trPr>
          <w:cnfStyle w:val="000000010000" w:firstRow="0" w:lastRow="0" w:firstColumn="0" w:lastColumn="0" w:oddVBand="0" w:evenVBand="0" w:oddHBand="0" w:evenHBand="1"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667" w:type="pct"/>
            <w:vMerge/>
          </w:tcPr>
          <w:p w14:paraId="3BAF1A76" w14:textId="77777777" w:rsidR="00DA24EE" w:rsidRDefault="00DA24EE"/>
        </w:tc>
        <w:tc>
          <w:tcPr>
            <w:tcW w:w="1667" w:type="pct"/>
          </w:tcPr>
          <w:p w14:paraId="4796EE45" w14:textId="5B08692F" w:rsidR="00DA24EE" w:rsidRDefault="00DA24EE">
            <w:pPr>
              <w:cnfStyle w:val="000000010000" w:firstRow="0" w:lastRow="0" w:firstColumn="0" w:lastColumn="0" w:oddVBand="0" w:evenVBand="0" w:oddHBand="0" w:evenHBand="1" w:firstRowFirstColumn="0" w:firstRowLastColumn="0" w:lastRowFirstColumn="0" w:lastRowLastColumn="0"/>
            </w:pPr>
            <w:r>
              <w:t>Beeldopname</w:t>
            </w:r>
          </w:p>
        </w:tc>
        <w:tc>
          <w:tcPr>
            <w:tcW w:w="1666" w:type="pct"/>
          </w:tcPr>
          <w:p w14:paraId="043F98E6" w14:textId="77777777" w:rsidR="00DA24EE" w:rsidRPr="001761E2" w:rsidRDefault="00DA24EE">
            <w:pPr>
              <w:cnfStyle w:val="000000010000" w:firstRow="0" w:lastRow="0" w:firstColumn="0" w:lastColumn="0" w:oddVBand="0" w:evenVBand="0" w:oddHBand="0" w:evenHBand="1" w:firstRowFirstColumn="0" w:firstRowLastColumn="0" w:lastRowFirstColumn="0" w:lastRowLastColumn="0"/>
            </w:pPr>
          </w:p>
        </w:tc>
      </w:tr>
    </w:tbl>
    <w:p w14:paraId="08C3318B" w14:textId="77777777" w:rsidR="00616608" w:rsidRPr="001761E2" w:rsidRDefault="00616608" w:rsidP="00616608"/>
    <w:p w14:paraId="435045E9" w14:textId="77777777" w:rsidR="00616608" w:rsidRDefault="00616608" w:rsidP="00616608">
      <w:pPr>
        <w:pStyle w:val="Kop2"/>
      </w:pPr>
      <w:r w:rsidRPr="001761E2">
        <w:t>Bijlagen</w:t>
      </w:r>
    </w:p>
    <w:p w14:paraId="5BCEB9FB" w14:textId="068996F8" w:rsidR="005F7A71" w:rsidRPr="004325D7" w:rsidRDefault="005F7A71" w:rsidP="005F7A71">
      <w:r>
        <w:t>Onderstaande bijlage dient als voorbeeld. Er kan ook voor een andere opbouw gekozen worden.</w:t>
      </w:r>
    </w:p>
    <w:tbl>
      <w:tblPr>
        <w:tblStyle w:val="SPLVeldnamendonkerpaars-1ekolomentotaalrijgroen"/>
        <w:tblW w:w="5000" w:type="pct"/>
        <w:tblLook w:val="04A0" w:firstRow="1" w:lastRow="0" w:firstColumn="1" w:lastColumn="0" w:noHBand="0" w:noVBand="1"/>
      </w:tblPr>
      <w:tblGrid>
        <w:gridCol w:w="4531"/>
        <w:gridCol w:w="4531"/>
      </w:tblGrid>
      <w:tr w:rsidR="00616608" w:rsidRPr="001761E2" w14:paraId="077173B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right w:val="single" w:sz="4" w:space="0" w:color="FFFFFF" w:themeColor="background1"/>
            </w:tcBorders>
            <w:shd w:val="clear" w:color="auto" w:fill="56355B"/>
          </w:tcPr>
          <w:p w14:paraId="7996E01F" w14:textId="77777777" w:rsidR="00616608" w:rsidRPr="001761E2" w:rsidRDefault="00616608">
            <w:pPr>
              <w:rPr>
                <w:b/>
                <w:color w:val="FFFFFF" w:themeColor="background1"/>
              </w:rPr>
            </w:pPr>
            <w:r w:rsidRPr="001761E2">
              <w:rPr>
                <w:b/>
                <w:color w:val="FFFFFF" w:themeColor="background1"/>
              </w:rPr>
              <w:t>Bijlage</w:t>
            </w:r>
          </w:p>
        </w:tc>
        <w:tc>
          <w:tcPr>
            <w:tcW w:w="2500" w:type="pct"/>
            <w:tcBorders>
              <w:left w:val="single" w:sz="4" w:space="0" w:color="FFFFFF" w:themeColor="background1"/>
            </w:tcBorders>
            <w:shd w:val="clear" w:color="auto" w:fill="56355B"/>
          </w:tcPr>
          <w:p w14:paraId="2C20F55B" w14:textId="77777777" w:rsidR="00616608" w:rsidRPr="001761E2" w:rsidRDefault="00616608">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1761E2">
              <w:rPr>
                <w:b/>
                <w:color w:val="FFFFFF" w:themeColor="background1"/>
              </w:rPr>
              <w:t>Vindplaats</w:t>
            </w:r>
          </w:p>
        </w:tc>
      </w:tr>
      <w:tr w:rsidR="00616608" w:rsidRPr="001761E2" w14:paraId="71C7C5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670C3D1" w14:textId="6B7F43A2" w:rsidR="00616608" w:rsidRPr="001761E2" w:rsidRDefault="00616608">
            <w:r w:rsidRPr="001761E2">
              <w:t xml:space="preserve">Bijlage </w:t>
            </w:r>
            <w:r w:rsidR="00EE5CC8">
              <w:t>5</w:t>
            </w:r>
            <w:r>
              <w:t xml:space="preserve"> Sjabloon </w:t>
            </w:r>
            <w:r w:rsidR="00EE5CC8">
              <w:t>SEO-adviesrapport</w:t>
            </w:r>
          </w:p>
        </w:tc>
        <w:tc>
          <w:tcPr>
            <w:tcW w:w="2500" w:type="pct"/>
          </w:tcPr>
          <w:p w14:paraId="4F14F354" w14:textId="77777777" w:rsidR="00616608" w:rsidRPr="001761E2" w:rsidRDefault="00616608">
            <w:pPr>
              <w:cnfStyle w:val="000000100000" w:firstRow="0" w:lastRow="0" w:firstColumn="0" w:lastColumn="0" w:oddVBand="0" w:evenVBand="0" w:oddHBand="1" w:evenHBand="0" w:firstRowFirstColumn="0" w:firstRowLastColumn="0" w:lastRowFirstColumn="0" w:lastRowLastColumn="0"/>
            </w:pPr>
            <w:r w:rsidRPr="001761E2">
              <w:t>Map Digitale bijlagen</w:t>
            </w:r>
          </w:p>
        </w:tc>
      </w:tr>
    </w:tbl>
    <w:p w14:paraId="7B1D2790" w14:textId="55DB2E23" w:rsidR="00876FD8" w:rsidRPr="001761E2" w:rsidRDefault="00876FD8" w:rsidP="00876FD8">
      <w:pPr>
        <w:pStyle w:val="Kop1"/>
      </w:pPr>
      <w:bookmarkStart w:id="5" w:name="_Toc133908116"/>
      <w:r w:rsidRPr="001761E2">
        <w:lastRenderedPageBreak/>
        <w:t xml:space="preserve">Bijlage </w:t>
      </w:r>
      <w:r w:rsidR="00A86654">
        <w:t>1</w:t>
      </w:r>
      <w:r w:rsidRPr="001761E2">
        <w:t xml:space="preserve">: Voorbereiding </w:t>
      </w:r>
      <w:r w:rsidR="00500288" w:rsidRPr="001761E2">
        <w:t>eindgesprek</w:t>
      </w:r>
      <w:bookmarkEnd w:id="5"/>
    </w:p>
    <w:p w14:paraId="2883B866" w14:textId="77777777" w:rsidR="00340E29" w:rsidRPr="001761E2" w:rsidRDefault="00876FD8" w:rsidP="00876FD8">
      <w:r w:rsidRPr="001761E2">
        <w:t xml:space="preserve">In </w:t>
      </w:r>
      <w:r w:rsidR="00C3697A" w:rsidRPr="001761E2">
        <w:t>deze bijlage</w:t>
      </w:r>
      <w:r w:rsidRPr="001761E2">
        <w:t xml:space="preserve"> vind je informatie over het </w:t>
      </w:r>
      <w:r w:rsidR="00500288" w:rsidRPr="001761E2">
        <w:t>eindgesprek</w:t>
      </w:r>
      <w:r w:rsidRPr="001761E2">
        <w:t xml:space="preserve"> en hoe je je k</w:t>
      </w:r>
      <w:r w:rsidR="0037339D" w:rsidRPr="001761E2">
        <w:t>u</w:t>
      </w:r>
      <w:r w:rsidRPr="001761E2">
        <w:t>n</w:t>
      </w:r>
      <w:r w:rsidR="0037339D" w:rsidRPr="001761E2">
        <w:t>t</w:t>
      </w:r>
      <w:r w:rsidRPr="001761E2">
        <w:t xml:space="preserve"> voorbereiden.</w:t>
      </w:r>
    </w:p>
    <w:p w14:paraId="6045E8E9" w14:textId="77777777" w:rsidR="00876FD8" w:rsidRPr="001761E2" w:rsidRDefault="00876FD8" w:rsidP="00876FD8"/>
    <w:p w14:paraId="750513E6" w14:textId="77777777" w:rsidR="00876FD8" w:rsidRPr="001761E2" w:rsidRDefault="00876FD8" w:rsidP="00876FD8">
      <w:pPr>
        <w:pStyle w:val="Kop2"/>
      </w:pPr>
      <w:r w:rsidRPr="001761E2">
        <w:t xml:space="preserve">Inhoud </w:t>
      </w:r>
      <w:r w:rsidR="000E6B8B" w:rsidRPr="001761E2">
        <w:t>eindgesprek</w:t>
      </w:r>
    </w:p>
    <w:p w14:paraId="5ED955EA" w14:textId="77777777" w:rsidR="00876FD8" w:rsidRPr="001761E2" w:rsidRDefault="000E6B8B" w:rsidP="00876FD8">
      <w:r w:rsidRPr="001761E2">
        <w:t>Het eindgesprek</w:t>
      </w:r>
      <w:r w:rsidR="00876FD8" w:rsidRPr="001761E2">
        <w:t xml:space="preserve"> is een gestructureerd vraaggesprek.</w:t>
      </w:r>
      <w:r w:rsidRPr="001761E2">
        <w:t xml:space="preserve"> </w:t>
      </w:r>
      <w:r w:rsidR="00876FD8" w:rsidRPr="001761E2">
        <w:t>Eén beoordelaar voert het gesprek met jou. Daarnaast kan er nog een beoordelaar aanwezig zijn bij het gesprek. Soms wordt het gesprek opgenomen om later te kunnen beoordelen.</w:t>
      </w:r>
    </w:p>
    <w:p w14:paraId="52C1D97C" w14:textId="77777777" w:rsidR="00ED060F" w:rsidRPr="001761E2" w:rsidRDefault="00ED060F" w:rsidP="00876FD8"/>
    <w:p w14:paraId="71C13DF7" w14:textId="77777777" w:rsidR="00ED060F" w:rsidRPr="001761E2" w:rsidRDefault="00ED060F" w:rsidP="00876FD8">
      <w:r w:rsidRPr="001761E2">
        <w:t>Met het gesprek controleren de beoordelaars of je examenportfolio door jouzelf gemaakt is. Zo nodig verzamelen de beoordelaars ook informatie voor de inhoudelijke beoordeling van je examenportfolio.</w:t>
      </w:r>
    </w:p>
    <w:p w14:paraId="1D73175B" w14:textId="77777777" w:rsidR="00876FD8" w:rsidRPr="001761E2" w:rsidRDefault="00876FD8" w:rsidP="00876FD8"/>
    <w:p w14:paraId="6353C3D1" w14:textId="77777777" w:rsidR="00876FD8" w:rsidRPr="001761E2" w:rsidRDefault="00876FD8" w:rsidP="00876FD8">
      <w:r w:rsidRPr="001761E2">
        <w:t xml:space="preserve">Het </w:t>
      </w:r>
      <w:r w:rsidR="000E6B8B" w:rsidRPr="001761E2">
        <w:t>eindgesprek</w:t>
      </w:r>
      <w:r w:rsidRPr="001761E2">
        <w:t xml:space="preserve"> verloopt volgens een vaste structuur.</w:t>
      </w:r>
    </w:p>
    <w:p w14:paraId="1F8C06E3" w14:textId="77777777" w:rsidR="00876FD8" w:rsidRPr="001761E2" w:rsidRDefault="00876FD8" w:rsidP="00D203EC">
      <w:pPr>
        <w:pStyle w:val="Lijstalinea"/>
        <w:numPr>
          <w:ilvl w:val="0"/>
          <w:numId w:val="5"/>
        </w:numPr>
        <w:rPr>
          <w:b/>
        </w:rPr>
      </w:pPr>
      <w:r w:rsidRPr="001761E2">
        <w:rPr>
          <w:b/>
        </w:rPr>
        <w:t>Inleiding</w:t>
      </w:r>
    </w:p>
    <w:p w14:paraId="59F103C3" w14:textId="77777777" w:rsidR="00876FD8" w:rsidRPr="001761E2" w:rsidRDefault="00876FD8" w:rsidP="00876FD8">
      <w:pPr>
        <w:pStyle w:val="Lijstalinea"/>
      </w:pPr>
      <w:r w:rsidRPr="001761E2">
        <w:t>De beoordelaar heet je welkom en bespreekt het verloop van het gesprek met je.</w:t>
      </w:r>
    </w:p>
    <w:p w14:paraId="0E2A2CC1" w14:textId="77777777" w:rsidR="00876FD8" w:rsidRPr="001761E2" w:rsidRDefault="00876FD8" w:rsidP="00D203EC">
      <w:pPr>
        <w:pStyle w:val="Lijstalinea"/>
        <w:numPr>
          <w:ilvl w:val="0"/>
          <w:numId w:val="5"/>
        </w:numPr>
        <w:rPr>
          <w:b/>
        </w:rPr>
      </w:pPr>
      <w:r w:rsidRPr="001761E2">
        <w:rPr>
          <w:b/>
        </w:rPr>
        <w:t>Informatiefase</w:t>
      </w:r>
    </w:p>
    <w:p w14:paraId="0303A496" w14:textId="77777777" w:rsidR="00876FD8" w:rsidRPr="001761E2" w:rsidRDefault="00876FD8" w:rsidP="00876FD8">
      <w:pPr>
        <w:pStyle w:val="Lijstalinea"/>
      </w:pPr>
      <w:r w:rsidRPr="001761E2">
        <w:t>In deze fase stelt de beoordelaar vragen.</w:t>
      </w:r>
      <w:r w:rsidR="001D7EC8" w:rsidRPr="001761E2">
        <w:t xml:space="preserve"> Bijvoorbeeld aan de hand van STAR</w:t>
      </w:r>
      <w:r w:rsidR="006E76A0" w:rsidRPr="001761E2">
        <w:t>R</w:t>
      </w:r>
      <w:r w:rsidR="001D7EC8" w:rsidRPr="001761E2">
        <w:t>T-methode. Hiermee komen op een gestructureerde manier vragen aan bod over:</w:t>
      </w:r>
    </w:p>
    <w:p w14:paraId="3DCDB202" w14:textId="77777777" w:rsidR="00876FD8" w:rsidRPr="001761E2" w:rsidRDefault="003F137C" w:rsidP="00D203EC">
      <w:pPr>
        <w:pStyle w:val="Lijstalinea"/>
        <w:numPr>
          <w:ilvl w:val="0"/>
          <w:numId w:val="6"/>
        </w:numPr>
      </w:pPr>
      <w:r w:rsidRPr="001761E2">
        <w:t>d</w:t>
      </w:r>
      <w:r w:rsidR="00876FD8" w:rsidRPr="001761E2">
        <w:t>e opdrachten die je hebt uitgevoerd</w:t>
      </w:r>
      <w:r w:rsidRPr="001761E2">
        <w:t>;</w:t>
      </w:r>
    </w:p>
    <w:p w14:paraId="1732D451" w14:textId="77777777" w:rsidR="00876FD8" w:rsidRPr="001761E2" w:rsidRDefault="003F137C" w:rsidP="00D203EC">
      <w:pPr>
        <w:pStyle w:val="Lijstalinea"/>
        <w:numPr>
          <w:ilvl w:val="0"/>
          <w:numId w:val="6"/>
        </w:numPr>
      </w:pPr>
      <w:r w:rsidRPr="001761E2">
        <w:t>d</w:t>
      </w:r>
      <w:r w:rsidR="00876FD8" w:rsidRPr="001761E2">
        <w:t>e bewijzen die je hebt ingeleverd</w:t>
      </w:r>
      <w:r w:rsidRPr="001761E2">
        <w:t>;</w:t>
      </w:r>
    </w:p>
    <w:p w14:paraId="1407ECE3" w14:textId="77777777" w:rsidR="00340E29" w:rsidRPr="001761E2" w:rsidRDefault="003F137C" w:rsidP="00D203EC">
      <w:pPr>
        <w:pStyle w:val="Lijstalinea"/>
        <w:numPr>
          <w:ilvl w:val="0"/>
          <w:numId w:val="6"/>
        </w:numPr>
      </w:pPr>
      <w:r w:rsidRPr="001761E2">
        <w:t>n</w:t>
      </w:r>
      <w:r w:rsidR="00876FD8" w:rsidRPr="001761E2">
        <w:t>ieuwe situaties</w:t>
      </w:r>
      <w:r w:rsidR="001D7EC8" w:rsidRPr="001761E2">
        <w:t>.</w:t>
      </w:r>
    </w:p>
    <w:p w14:paraId="0F17828E" w14:textId="77777777" w:rsidR="00340E29" w:rsidRPr="001761E2" w:rsidRDefault="00876FD8" w:rsidP="00AF350B">
      <w:pPr>
        <w:ind w:left="708"/>
      </w:pPr>
      <w:r w:rsidRPr="001761E2">
        <w:t xml:space="preserve">Gebruik de voorbeeldvragen </w:t>
      </w:r>
      <w:r w:rsidR="00202F1E" w:rsidRPr="001761E2">
        <w:t xml:space="preserve">op de volgende pagina(‘s) </w:t>
      </w:r>
      <w:r w:rsidRPr="001761E2">
        <w:t xml:space="preserve">in je voorbereiding op het </w:t>
      </w:r>
      <w:r w:rsidR="000E6B8B" w:rsidRPr="001761E2">
        <w:t>eindgesprek</w:t>
      </w:r>
      <w:r w:rsidRPr="001761E2">
        <w:t>.</w:t>
      </w:r>
    </w:p>
    <w:p w14:paraId="13F83D02" w14:textId="77777777" w:rsidR="00876FD8" w:rsidRPr="001761E2" w:rsidRDefault="00876FD8" w:rsidP="00D203EC">
      <w:pPr>
        <w:pStyle w:val="Lijstalinea"/>
        <w:numPr>
          <w:ilvl w:val="0"/>
          <w:numId w:val="5"/>
        </w:numPr>
        <w:rPr>
          <w:b/>
        </w:rPr>
      </w:pPr>
      <w:r w:rsidRPr="001761E2">
        <w:rPr>
          <w:b/>
        </w:rPr>
        <w:t>Afronding</w:t>
      </w:r>
    </w:p>
    <w:p w14:paraId="35492AC7" w14:textId="77777777" w:rsidR="00876FD8" w:rsidRPr="001761E2" w:rsidRDefault="00876FD8" w:rsidP="00876FD8">
      <w:pPr>
        <w:ind w:firstLine="709"/>
      </w:pPr>
      <w:r w:rsidRPr="001761E2">
        <w:t>De beoordelaar sluit het gesprek af.</w:t>
      </w:r>
    </w:p>
    <w:p w14:paraId="52FADED9" w14:textId="77777777" w:rsidR="00876FD8" w:rsidRPr="001761E2" w:rsidRDefault="00876FD8" w:rsidP="00E62591"/>
    <w:p w14:paraId="7D43FA67" w14:textId="77777777" w:rsidR="00876FD8" w:rsidRPr="001761E2" w:rsidRDefault="00876FD8" w:rsidP="00876FD8">
      <w:pPr>
        <w:pStyle w:val="Kop2"/>
      </w:pPr>
      <w:r w:rsidRPr="001761E2">
        <w:t>Materialen</w:t>
      </w:r>
    </w:p>
    <w:p w14:paraId="33EA3DE0" w14:textId="77777777" w:rsidR="00876FD8" w:rsidRPr="001761E2" w:rsidRDefault="00876FD8" w:rsidP="00876FD8">
      <w:r w:rsidRPr="001761E2">
        <w:t xml:space="preserve">In de voorbereiding en tijdens het </w:t>
      </w:r>
      <w:r w:rsidR="000E6B8B" w:rsidRPr="001761E2">
        <w:t>eindgesprek</w:t>
      </w:r>
      <w:r w:rsidRPr="001761E2">
        <w:t xml:space="preserve"> mag je het volgende gebruiken. De examinator geeft aan wat je zelf mee moet nemen.</w:t>
      </w:r>
    </w:p>
    <w:p w14:paraId="3C5488FA" w14:textId="77777777" w:rsidR="00876FD8" w:rsidRPr="001761E2" w:rsidRDefault="00876FD8" w:rsidP="00D203EC">
      <w:pPr>
        <w:pStyle w:val="Lijstalinea"/>
        <w:numPr>
          <w:ilvl w:val="0"/>
          <w:numId w:val="7"/>
        </w:numPr>
      </w:pPr>
      <w:r w:rsidRPr="001761E2">
        <w:t>Examenportfolio gevuld met bewijzen</w:t>
      </w:r>
    </w:p>
    <w:p w14:paraId="1217A70E" w14:textId="77777777" w:rsidR="00876FD8" w:rsidRPr="001761E2" w:rsidRDefault="00876FD8" w:rsidP="00D203EC">
      <w:pPr>
        <w:pStyle w:val="Lijstalinea"/>
        <w:numPr>
          <w:ilvl w:val="0"/>
          <w:numId w:val="7"/>
        </w:numPr>
      </w:pPr>
      <w:r w:rsidRPr="001761E2">
        <w:t>Examenopdrachten</w:t>
      </w:r>
    </w:p>
    <w:p w14:paraId="30707B76" w14:textId="77777777" w:rsidR="00876FD8" w:rsidRPr="001761E2" w:rsidRDefault="00876FD8" w:rsidP="00D203EC">
      <w:pPr>
        <w:pStyle w:val="Lijstalinea"/>
        <w:numPr>
          <w:ilvl w:val="0"/>
          <w:numId w:val="7"/>
        </w:numPr>
      </w:pPr>
      <w:r w:rsidRPr="001761E2">
        <w:t>Beoordelingsformulier(en)</w:t>
      </w:r>
    </w:p>
    <w:p w14:paraId="663D1A42" w14:textId="77777777" w:rsidR="00876FD8" w:rsidRPr="001761E2" w:rsidRDefault="00876FD8" w:rsidP="00D203EC">
      <w:pPr>
        <w:pStyle w:val="Lijstalinea"/>
        <w:numPr>
          <w:ilvl w:val="0"/>
          <w:numId w:val="7"/>
        </w:numPr>
      </w:pPr>
      <w:r w:rsidRPr="001761E2">
        <w:t>Hulpmiddelen (indien van toepassing)</w:t>
      </w:r>
    </w:p>
    <w:p w14:paraId="51253F40" w14:textId="77777777" w:rsidR="001F1512" w:rsidRPr="001761E2" w:rsidRDefault="001F1512" w:rsidP="00D203EC">
      <w:pPr>
        <w:pStyle w:val="Lijstalinea"/>
        <w:numPr>
          <w:ilvl w:val="0"/>
          <w:numId w:val="7"/>
        </w:numPr>
      </w:pPr>
      <w:r w:rsidRPr="001761E2">
        <w:t>Digitale bijlagen (indien van toepassing)</w:t>
      </w:r>
    </w:p>
    <w:p w14:paraId="1CF85BF5" w14:textId="77777777" w:rsidR="00876FD8" w:rsidRPr="001761E2" w:rsidRDefault="00876FD8" w:rsidP="00E62591">
      <w:r w:rsidRPr="001761E2">
        <w:br w:type="page"/>
      </w:r>
    </w:p>
    <w:p w14:paraId="7EEC9A72" w14:textId="77777777" w:rsidR="000E39EB" w:rsidRPr="001761E2" w:rsidRDefault="000E39EB" w:rsidP="000E39EB">
      <w:pPr>
        <w:pStyle w:val="Kop2"/>
      </w:pPr>
      <w:r w:rsidRPr="001761E2">
        <w:lastRenderedPageBreak/>
        <w:t>Algemene voorbeeldvragen</w:t>
      </w:r>
    </w:p>
    <w:p w14:paraId="55EDFC73" w14:textId="77777777" w:rsidR="001D7EC8" w:rsidRPr="001761E2" w:rsidRDefault="000E39EB" w:rsidP="000E39EB">
      <w:r w:rsidRPr="001761E2">
        <w:t xml:space="preserve">Hieronder </w:t>
      </w:r>
      <w:r w:rsidR="00204B06" w:rsidRPr="001761E2">
        <w:t>zijn per stap u</w:t>
      </w:r>
      <w:r w:rsidRPr="001761E2">
        <w:t>it de STAR</w:t>
      </w:r>
      <w:r w:rsidR="00E953D3" w:rsidRPr="001761E2">
        <w:t>R</w:t>
      </w:r>
      <w:r w:rsidRPr="001761E2">
        <w:t>T-methode algemene voorbeeldvragen</w:t>
      </w:r>
      <w:r w:rsidR="00204B06" w:rsidRPr="001761E2">
        <w:t xml:space="preserve"> gegeven</w:t>
      </w:r>
      <w:r w:rsidRPr="001761E2">
        <w:t xml:space="preserve">. </w:t>
      </w:r>
      <w:r w:rsidR="001D7EC8" w:rsidRPr="001761E2">
        <w:t xml:space="preserve">De beoordelaar zal hier een aantal uit kiezen en/of zelf vragen bedenken. Sommige stappen zullen uitgebreid aan bod komen in het </w:t>
      </w:r>
      <w:r w:rsidR="000E6B8B" w:rsidRPr="001761E2">
        <w:t xml:space="preserve">eindgesprek </w:t>
      </w:r>
      <w:r w:rsidR="001D7EC8" w:rsidRPr="001761E2">
        <w:t>en sommige kort</w:t>
      </w:r>
      <w:r w:rsidR="000E6B8B" w:rsidRPr="001761E2">
        <w:t xml:space="preserve"> of helemaal niet</w:t>
      </w:r>
      <w:r w:rsidR="001D7EC8" w:rsidRPr="001761E2">
        <w:t>.</w:t>
      </w:r>
    </w:p>
    <w:p w14:paraId="25FABD7E" w14:textId="77777777" w:rsidR="000E39EB" w:rsidRPr="001761E2" w:rsidRDefault="000E39EB" w:rsidP="000E39EB"/>
    <w:tbl>
      <w:tblPr>
        <w:tblStyle w:val="SPLVeldnamendonkerpaars-1ekolomentotaalrijgroen"/>
        <w:tblW w:w="5000" w:type="pct"/>
        <w:tblLook w:val="04A0" w:firstRow="1" w:lastRow="0" w:firstColumn="1" w:lastColumn="0" w:noHBand="0" w:noVBand="1"/>
      </w:tblPr>
      <w:tblGrid>
        <w:gridCol w:w="1270"/>
        <w:gridCol w:w="7792"/>
      </w:tblGrid>
      <w:tr w:rsidR="000E39EB" w:rsidRPr="001761E2" w14:paraId="4A745F1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right w:val="single" w:sz="4" w:space="0" w:color="FFFFFF" w:themeColor="background1"/>
            </w:tcBorders>
            <w:shd w:val="clear" w:color="auto" w:fill="56355B"/>
          </w:tcPr>
          <w:p w14:paraId="1F444BF7" w14:textId="77777777" w:rsidR="000E39EB" w:rsidRPr="001761E2" w:rsidRDefault="000E39EB">
            <w:pPr>
              <w:rPr>
                <w:b/>
                <w:color w:val="FFFFFF" w:themeColor="background1"/>
              </w:rPr>
            </w:pPr>
            <w:r w:rsidRPr="001761E2">
              <w:rPr>
                <w:b/>
                <w:color w:val="FFFFFF" w:themeColor="background1"/>
              </w:rPr>
              <w:t>Stap</w:t>
            </w:r>
          </w:p>
        </w:tc>
        <w:tc>
          <w:tcPr>
            <w:tcW w:w="4299" w:type="pct"/>
            <w:tcBorders>
              <w:left w:val="single" w:sz="4" w:space="0" w:color="FFFFFF" w:themeColor="background1"/>
              <w:right w:val="single" w:sz="4" w:space="0" w:color="auto"/>
            </w:tcBorders>
            <w:shd w:val="clear" w:color="auto" w:fill="56355B"/>
          </w:tcPr>
          <w:p w14:paraId="1A22F742" w14:textId="77777777" w:rsidR="000E39EB" w:rsidRPr="001761E2" w:rsidRDefault="000E39EB">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1761E2">
              <w:rPr>
                <w:b/>
                <w:color w:val="FFFFFF" w:themeColor="background1"/>
              </w:rPr>
              <w:t>Voorbeeldvragen</w:t>
            </w:r>
          </w:p>
        </w:tc>
      </w:tr>
      <w:tr w:rsidR="000E39EB" w:rsidRPr="001761E2" w14:paraId="438A73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6D71C7F4" w14:textId="77777777" w:rsidR="000E39EB" w:rsidRPr="001761E2" w:rsidRDefault="000E39EB">
            <w:r w:rsidRPr="001761E2">
              <w:rPr>
                <w:b/>
                <w:bCs/>
              </w:rPr>
              <w:t>S</w:t>
            </w:r>
            <w:r w:rsidRPr="001761E2">
              <w:t>ituatie</w:t>
            </w:r>
          </w:p>
        </w:tc>
        <w:tc>
          <w:tcPr>
            <w:tcW w:w="4299" w:type="pct"/>
          </w:tcPr>
          <w:p w14:paraId="4110D579" w14:textId="77777777" w:rsidR="000E39EB" w:rsidRPr="001761E2" w:rsidRDefault="000E39EB">
            <w:pPr>
              <w:cnfStyle w:val="000000100000" w:firstRow="0" w:lastRow="0" w:firstColumn="0" w:lastColumn="0" w:oddVBand="0" w:evenVBand="0" w:oddHBand="1" w:evenHBand="0" w:firstRowFirstColumn="0" w:firstRowLastColumn="0" w:lastRowFirstColumn="0" w:lastRowLastColumn="0"/>
              <w:rPr>
                <w:b/>
                <w:bCs/>
              </w:rPr>
            </w:pPr>
            <w:r w:rsidRPr="001761E2">
              <w:rPr>
                <w:b/>
                <w:bCs/>
              </w:rPr>
              <w:t>Hoofdvraag: Wat was de situatie?</w:t>
            </w:r>
          </w:p>
          <w:p w14:paraId="3DDA6A49" w14:textId="77777777" w:rsidR="000E39EB" w:rsidRPr="001761E2" w:rsidRDefault="000E39EB" w:rsidP="000E39EB">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rsidRPr="001761E2">
              <w:t>Wat was de aanleiding</w:t>
            </w:r>
            <w:r w:rsidR="00381207" w:rsidRPr="001761E2">
              <w:t>?</w:t>
            </w:r>
          </w:p>
          <w:p w14:paraId="7F2C3880" w14:textId="77777777" w:rsidR="000E39EB" w:rsidRPr="001761E2" w:rsidRDefault="000E39EB" w:rsidP="000E39EB">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rsidRPr="001761E2">
              <w:t>Wat was je opdracht?</w:t>
            </w:r>
          </w:p>
          <w:p w14:paraId="5E80795D" w14:textId="77777777" w:rsidR="000E39EB" w:rsidRPr="001761E2" w:rsidRDefault="000E39EB" w:rsidP="000E39EB">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rsidRPr="001761E2">
              <w:t>Hoe zag de situatie eruit?</w:t>
            </w:r>
          </w:p>
          <w:p w14:paraId="01BCD029" w14:textId="77777777" w:rsidR="000E39EB" w:rsidRPr="001761E2" w:rsidRDefault="000E39EB" w:rsidP="000E39EB">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rsidRPr="001761E2">
              <w:t>Met wie had je te maken tijdens de opdracht?</w:t>
            </w:r>
          </w:p>
        </w:tc>
      </w:tr>
      <w:tr w:rsidR="000E39EB" w:rsidRPr="001761E2" w14:paraId="30BF784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317F22EB" w14:textId="77777777" w:rsidR="000E39EB" w:rsidRPr="001761E2" w:rsidRDefault="000E39EB">
            <w:r w:rsidRPr="001761E2">
              <w:rPr>
                <w:b/>
                <w:bCs/>
              </w:rPr>
              <w:t>T</w:t>
            </w:r>
            <w:r w:rsidRPr="001761E2">
              <w:t>aak</w:t>
            </w:r>
          </w:p>
        </w:tc>
        <w:tc>
          <w:tcPr>
            <w:tcW w:w="4299" w:type="pct"/>
          </w:tcPr>
          <w:p w14:paraId="756B5B2C" w14:textId="77777777" w:rsidR="000E39EB" w:rsidRPr="001761E2" w:rsidRDefault="000E39EB">
            <w:pPr>
              <w:cnfStyle w:val="000000010000" w:firstRow="0" w:lastRow="0" w:firstColumn="0" w:lastColumn="0" w:oddVBand="0" w:evenVBand="0" w:oddHBand="0" w:evenHBand="1" w:firstRowFirstColumn="0" w:firstRowLastColumn="0" w:lastRowFirstColumn="0" w:lastRowLastColumn="0"/>
              <w:rPr>
                <w:b/>
                <w:bCs/>
              </w:rPr>
            </w:pPr>
            <w:r w:rsidRPr="001761E2">
              <w:rPr>
                <w:b/>
                <w:bCs/>
              </w:rPr>
              <w:t>Hoofdvraag: Wat was je taak?</w:t>
            </w:r>
          </w:p>
          <w:p w14:paraId="3295A3F7" w14:textId="77777777" w:rsidR="000E39EB" w:rsidRPr="001761E2" w:rsidRDefault="000E39EB" w:rsidP="000E39EB">
            <w:pPr>
              <w:pStyle w:val="Lijstalinea"/>
              <w:numPr>
                <w:ilvl w:val="0"/>
                <w:numId w:val="11"/>
              </w:numPr>
              <w:cnfStyle w:val="000000010000" w:firstRow="0" w:lastRow="0" w:firstColumn="0" w:lastColumn="0" w:oddVBand="0" w:evenVBand="0" w:oddHBand="0" w:evenHBand="1" w:firstRowFirstColumn="0" w:firstRowLastColumn="0" w:lastRowFirstColumn="0" w:lastRowLastColumn="0"/>
            </w:pPr>
            <w:r w:rsidRPr="001761E2">
              <w:t>Welke rol(</w:t>
            </w:r>
            <w:proofErr w:type="spellStart"/>
            <w:r w:rsidRPr="001761E2">
              <w:t>len</w:t>
            </w:r>
            <w:proofErr w:type="spellEnd"/>
            <w:r w:rsidRPr="001761E2">
              <w:t>) heb jij vervuld in de groep?</w:t>
            </w:r>
          </w:p>
          <w:p w14:paraId="31C013AC" w14:textId="77777777" w:rsidR="000E39EB" w:rsidRPr="001761E2" w:rsidRDefault="000E39EB" w:rsidP="000E39EB">
            <w:pPr>
              <w:pStyle w:val="Lijstalinea"/>
              <w:numPr>
                <w:ilvl w:val="0"/>
                <w:numId w:val="11"/>
              </w:numPr>
              <w:cnfStyle w:val="000000010000" w:firstRow="0" w:lastRow="0" w:firstColumn="0" w:lastColumn="0" w:oddVBand="0" w:evenVBand="0" w:oddHBand="0" w:evenHBand="1" w:firstRowFirstColumn="0" w:firstRowLastColumn="0" w:lastRowFirstColumn="0" w:lastRowLastColumn="0"/>
            </w:pPr>
            <w:r w:rsidRPr="001761E2">
              <w:t>Wat waren jouw verantwoordelijkheden/taken?</w:t>
            </w:r>
          </w:p>
        </w:tc>
      </w:tr>
      <w:tr w:rsidR="000E39EB" w:rsidRPr="001761E2" w14:paraId="52658B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3C7586D2" w14:textId="77777777" w:rsidR="000E39EB" w:rsidRPr="001761E2" w:rsidRDefault="000E39EB">
            <w:r w:rsidRPr="001761E2">
              <w:rPr>
                <w:b/>
                <w:bCs/>
              </w:rPr>
              <w:t>A</w:t>
            </w:r>
            <w:r w:rsidRPr="001761E2">
              <w:t>ctie</w:t>
            </w:r>
          </w:p>
        </w:tc>
        <w:tc>
          <w:tcPr>
            <w:tcW w:w="4299" w:type="pct"/>
          </w:tcPr>
          <w:p w14:paraId="03C1F006" w14:textId="77777777" w:rsidR="000E39EB" w:rsidRPr="001761E2" w:rsidRDefault="000E39EB">
            <w:pPr>
              <w:cnfStyle w:val="000000100000" w:firstRow="0" w:lastRow="0" w:firstColumn="0" w:lastColumn="0" w:oddVBand="0" w:evenVBand="0" w:oddHBand="1" w:evenHBand="0" w:firstRowFirstColumn="0" w:firstRowLastColumn="0" w:lastRowFirstColumn="0" w:lastRowLastColumn="0"/>
              <w:rPr>
                <w:b/>
                <w:bCs/>
              </w:rPr>
            </w:pPr>
            <w:r w:rsidRPr="001761E2">
              <w:rPr>
                <w:b/>
                <w:bCs/>
              </w:rPr>
              <w:t>Hoofdvraag: Wat heb je gedaan?</w:t>
            </w:r>
          </w:p>
          <w:p w14:paraId="4221BF77" w14:textId="77777777" w:rsidR="000E39EB" w:rsidRPr="001761E2" w:rsidRDefault="000E39EB" w:rsidP="000E39EB">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1761E2">
              <w:t>Hoe gebruikte je de aanwezige middelen?</w:t>
            </w:r>
          </w:p>
          <w:p w14:paraId="23BB154B" w14:textId="77777777" w:rsidR="000E39EB" w:rsidRPr="001761E2" w:rsidRDefault="000E39EB" w:rsidP="000E39EB">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1761E2">
              <w:t>Hoe heb je ervoor gezorgd dat de planning werd gehaald?</w:t>
            </w:r>
          </w:p>
          <w:p w14:paraId="5B2CA8A6" w14:textId="77777777" w:rsidR="000E39EB" w:rsidRPr="001761E2" w:rsidRDefault="000E39EB" w:rsidP="000E39EB">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1761E2">
              <w:t>Welke keuzes heb je gemaakt?</w:t>
            </w:r>
          </w:p>
          <w:p w14:paraId="5B4ED04E" w14:textId="77777777" w:rsidR="000E39EB" w:rsidRPr="001761E2" w:rsidRDefault="000E39EB" w:rsidP="000E39EB">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1761E2">
              <w:t>Hoe heb je je aangepast in situatie x?</w:t>
            </w:r>
          </w:p>
          <w:p w14:paraId="799A1EAB" w14:textId="77777777" w:rsidR="000E39EB" w:rsidRPr="001761E2" w:rsidRDefault="000E39EB" w:rsidP="000E39EB">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1761E2">
              <w:t>Hoe heb je situatie x opgelost?</w:t>
            </w:r>
          </w:p>
          <w:p w14:paraId="28977A43" w14:textId="77777777" w:rsidR="000E39EB" w:rsidRPr="001761E2" w:rsidRDefault="000E39EB" w:rsidP="000E39EB">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1761E2">
              <w:t>Waarom heb je keuze x gemaakt?</w:t>
            </w:r>
          </w:p>
          <w:p w14:paraId="563A24CB" w14:textId="77777777" w:rsidR="000E39EB" w:rsidRPr="001761E2" w:rsidRDefault="000E39EB" w:rsidP="000E39EB">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1761E2">
              <w:t>Waarom heb je optie x gekozen, in plaats van optie y?</w:t>
            </w:r>
          </w:p>
          <w:p w14:paraId="0FA27264" w14:textId="77777777" w:rsidR="000E39EB" w:rsidRPr="001761E2" w:rsidRDefault="000E39EB" w:rsidP="000E39EB">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1761E2">
              <w:t>Wat waren andere geschikte opties?</w:t>
            </w:r>
          </w:p>
          <w:p w14:paraId="660B165B" w14:textId="77777777" w:rsidR="000E39EB" w:rsidRPr="001761E2" w:rsidRDefault="000E39EB" w:rsidP="000E39EB">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rsidRPr="001761E2">
              <w:t>Waarom heb je zo gehandeld?</w:t>
            </w:r>
          </w:p>
        </w:tc>
      </w:tr>
      <w:tr w:rsidR="000E39EB" w:rsidRPr="001761E2" w14:paraId="1A2B664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1CA3DEA6" w14:textId="77777777" w:rsidR="000E39EB" w:rsidRPr="001761E2" w:rsidRDefault="000E39EB">
            <w:r w:rsidRPr="001761E2">
              <w:rPr>
                <w:b/>
                <w:bCs/>
              </w:rPr>
              <w:t>R</w:t>
            </w:r>
            <w:r w:rsidRPr="001761E2">
              <w:t>esultaat</w:t>
            </w:r>
          </w:p>
        </w:tc>
        <w:tc>
          <w:tcPr>
            <w:tcW w:w="4299" w:type="pct"/>
          </w:tcPr>
          <w:p w14:paraId="55A1434C" w14:textId="77777777" w:rsidR="000E39EB" w:rsidRPr="001761E2" w:rsidRDefault="000E39EB">
            <w:pPr>
              <w:cnfStyle w:val="000000010000" w:firstRow="0" w:lastRow="0" w:firstColumn="0" w:lastColumn="0" w:oddVBand="0" w:evenVBand="0" w:oddHBand="0" w:evenHBand="1" w:firstRowFirstColumn="0" w:firstRowLastColumn="0" w:lastRowFirstColumn="0" w:lastRowLastColumn="0"/>
              <w:rPr>
                <w:b/>
                <w:bCs/>
              </w:rPr>
            </w:pPr>
            <w:r w:rsidRPr="001761E2">
              <w:rPr>
                <w:b/>
                <w:bCs/>
              </w:rPr>
              <w:t>Hoofdvraag: Wat was het resultaat?</w:t>
            </w:r>
          </w:p>
          <w:p w14:paraId="269F8EE8" w14:textId="77777777" w:rsidR="00340E29" w:rsidRPr="001761E2" w:rsidRDefault="000E39EB" w:rsidP="000E39EB">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1761E2">
              <w:t>Wat is het resultaat van jouw aanpak?</w:t>
            </w:r>
          </w:p>
          <w:p w14:paraId="523A1B05" w14:textId="77777777" w:rsidR="000E39EB" w:rsidRPr="001761E2" w:rsidRDefault="000E39EB" w:rsidP="000E39EB">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rsidRPr="001761E2">
              <w:t>Wat deed het bedrijf met het resultaat?</w:t>
            </w:r>
          </w:p>
        </w:tc>
      </w:tr>
      <w:tr w:rsidR="000E39EB" w:rsidRPr="001761E2" w14:paraId="5F3B34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0DFECAD8" w14:textId="77777777" w:rsidR="000E39EB" w:rsidRPr="001761E2" w:rsidRDefault="000E39EB">
            <w:r w:rsidRPr="001761E2">
              <w:rPr>
                <w:b/>
                <w:bCs/>
              </w:rPr>
              <w:t>R</w:t>
            </w:r>
            <w:r w:rsidRPr="001761E2">
              <w:t>eflectie</w:t>
            </w:r>
          </w:p>
        </w:tc>
        <w:tc>
          <w:tcPr>
            <w:tcW w:w="4299" w:type="pct"/>
          </w:tcPr>
          <w:p w14:paraId="02B88448" w14:textId="77777777" w:rsidR="000E39EB" w:rsidRPr="001761E2" w:rsidRDefault="000E39EB">
            <w:pPr>
              <w:cnfStyle w:val="000000100000" w:firstRow="0" w:lastRow="0" w:firstColumn="0" w:lastColumn="0" w:oddVBand="0" w:evenVBand="0" w:oddHBand="1" w:evenHBand="0" w:firstRowFirstColumn="0" w:firstRowLastColumn="0" w:lastRowFirstColumn="0" w:lastRowLastColumn="0"/>
              <w:rPr>
                <w:b/>
                <w:bCs/>
              </w:rPr>
            </w:pPr>
            <w:r w:rsidRPr="001761E2">
              <w:rPr>
                <w:b/>
                <w:bCs/>
              </w:rPr>
              <w:t>Hoofdvraag: Wat vind je van je eigen handelen?</w:t>
            </w:r>
          </w:p>
          <w:p w14:paraId="7BB78064" w14:textId="77777777" w:rsidR="000E39EB" w:rsidRPr="001761E2" w:rsidRDefault="000E39EB" w:rsidP="000E39EB">
            <w:pPr>
              <w:pStyle w:val="Lijstalinea"/>
              <w:numPr>
                <w:ilvl w:val="0"/>
                <w:numId w:val="13"/>
              </w:numPr>
              <w:cnfStyle w:val="000000100000" w:firstRow="0" w:lastRow="0" w:firstColumn="0" w:lastColumn="0" w:oddVBand="0" w:evenVBand="0" w:oddHBand="1" w:evenHBand="0" w:firstRowFirstColumn="0" w:firstRowLastColumn="0" w:lastRowFirstColumn="0" w:lastRowLastColumn="0"/>
            </w:pPr>
            <w:r w:rsidRPr="001761E2">
              <w:t>Wat zou je achteraf anders doen?</w:t>
            </w:r>
          </w:p>
          <w:p w14:paraId="49C56C0C" w14:textId="77777777" w:rsidR="000E39EB" w:rsidRPr="001761E2" w:rsidRDefault="000E39EB" w:rsidP="000E39EB">
            <w:pPr>
              <w:pStyle w:val="Lijstalinea"/>
              <w:numPr>
                <w:ilvl w:val="0"/>
                <w:numId w:val="13"/>
              </w:numPr>
              <w:cnfStyle w:val="000000100000" w:firstRow="0" w:lastRow="0" w:firstColumn="0" w:lastColumn="0" w:oddVBand="0" w:evenVBand="0" w:oddHBand="1" w:evenHBand="0" w:firstRowFirstColumn="0" w:firstRowLastColumn="0" w:lastRowFirstColumn="0" w:lastRowLastColumn="0"/>
            </w:pPr>
            <w:r w:rsidRPr="001761E2">
              <w:t>Wat zou je een volgende keer anders doen?</w:t>
            </w:r>
          </w:p>
          <w:p w14:paraId="35CEF289" w14:textId="77777777" w:rsidR="000E39EB" w:rsidRPr="001761E2" w:rsidRDefault="000E39EB" w:rsidP="000E39EB">
            <w:pPr>
              <w:pStyle w:val="Lijstalinea"/>
              <w:numPr>
                <w:ilvl w:val="0"/>
                <w:numId w:val="13"/>
              </w:numPr>
              <w:cnfStyle w:val="000000100000" w:firstRow="0" w:lastRow="0" w:firstColumn="0" w:lastColumn="0" w:oddVBand="0" w:evenVBand="0" w:oddHBand="1" w:evenHBand="0" w:firstRowFirstColumn="0" w:firstRowLastColumn="0" w:lastRowFirstColumn="0" w:lastRowLastColumn="0"/>
            </w:pPr>
            <w:r w:rsidRPr="001761E2">
              <w:t>Wat zou je een volgende keer hetzelfde doen?</w:t>
            </w:r>
          </w:p>
        </w:tc>
      </w:tr>
      <w:tr w:rsidR="000E39EB" w:rsidRPr="001761E2" w14:paraId="522C3E8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7D46FA14" w14:textId="77777777" w:rsidR="000E39EB" w:rsidRPr="001761E2" w:rsidRDefault="000E39EB">
            <w:r w:rsidRPr="001761E2">
              <w:rPr>
                <w:b/>
                <w:bCs/>
              </w:rPr>
              <w:t>T</w:t>
            </w:r>
            <w:r w:rsidRPr="001761E2">
              <w:t>ransfer</w:t>
            </w:r>
          </w:p>
        </w:tc>
        <w:tc>
          <w:tcPr>
            <w:tcW w:w="4299" w:type="pct"/>
          </w:tcPr>
          <w:p w14:paraId="26F4CACD" w14:textId="77777777" w:rsidR="000E39EB" w:rsidRPr="001761E2" w:rsidRDefault="000E39EB">
            <w:pPr>
              <w:cnfStyle w:val="000000010000" w:firstRow="0" w:lastRow="0" w:firstColumn="0" w:lastColumn="0" w:oddVBand="0" w:evenVBand="0" w:oddHBand="0" w:evenHBand="1" w:firstRowFirstColumn="0" w:firstRowLastColumn="0" w:lastRowFirstColumn="0" w:lastRowLastColumn="0"/>
              <w:rPr>
                <w:b/>
                <w:bCs/>
              </w:rPr>
            </w:pPr>
            <w:r w:rsidRPr="001761E2">
              <w:rPr>
                <w:b/>
                <w:bCs/>
              </w:rPr>
              <w:t>Hoofdvraag: Wat zou je doen in een nieuwe situatie?</w:t>
            </w:r>
          </w:p>
          <w:p w14:paraId="1814E5EE" w14:textId="77777777" w:rsidR="000E39EB" w:rsidRPr="001761E2" w:rsidRDefault="000E39EB" w:rsidP="000E39EB">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1761E2">
              <w:t>Stel</w:t>
            </w:r>
            <w:r w:rsidR="00880807" w:rsidRPr="001761E2">
              <w:t>,</w:t>
            </w:r>
            <w:r w:rsidRPr="001761E2">
              <w:t xml:space="preserve"> de situatie was anders, namelijk … verlopen. Hoe zou je reageren?</w:t>
            </w:r>
          </w:p>
          <w:p w14:paraId="74C58B90" w14:textId="77777777" w:rsidR="000E39EB" w:rsidRPr="001761E2" w:rsidRDefault="000E39EB" w:rsidP="000E39EB">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1761E2">
              <w:t>Stel</w:t>
            </w:r>
            <w:r w:rsidR="00880807" w:rsidRPr="001761E2">
              <w:t>,</w:t>
            </w:r>
            <w:r w:rsidRPr="001761E2">
              <w:t xml:space="preserve"> x was uit de evaluatie gekomen. Wat zouden je aanbevelingen zijn?</w:t>
            </w:r>
          </w:p>
          <w:p w14:paraId="598804AE" w14:textId="77777777" w:rsidR="000E39EB" w:rsidRPr="001761E2" w:rsidRDefault="000E39EB" w:rsidP="000E39EB">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1761E2">
              <w:t>Hoe zou je je opstellen in situatie x?</w:t>
            </w:r>
          </w:p>
          <w:p w14:paraId="52285A4E" w14:textId="77777777" w:rsidR="000E39EB" w:rsidRPr="001761E2" w:rsidRDefault="000E39EB" w:rsidP="000E39EB">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1761E2">
              <w:t>Hoe zou je situatie x oplossen?</w:t>
            </w:r>
          </w:p>
          <w:p w14:paraId="711D4D08" w14:textId="77777777" w:rsidR="000E39EB" w:rsidRPr="001761E2" w:rsidRDefault="000E39EB" w:rsidP="000E39EB">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1761E2">
              <w:t>Kun je voordoen hoe je zou reageren?</w:t>
            </w:r>
          </w:p>
          <w:p w14:paraId="0C211EED" w14:textId="77777777" w:rsidR="000E39EB" w:rsidRPr="001761E2" w:rsidRDefault="000E39EB" w:rsidP="000E39EB">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1761E2">
              <w:t>Hoe zou x er in een ideale situatie uit zien?</w:t>
            </w:r>
          </w:p>
          <w:p w14:paraId="6DAC16AD" w14:textId="77777777" w:rsidR="000E39EB" w:rsidRPr="001761E2" w:rsidRDefault="000E39EB" w:rsidP="000E39EB">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1761E2">
              <w:t>Op welke dingen zou je letten in situatie x?</w:t>
            </w:r>
          </w:p>
          <w:p w14:paraId="7DEEEDF8" w14:textId="77777777" w:rsidR="000E39EB" w:rsidRPr="001761E2" w:rsidRDefault="000E39EB" w:rsidP="000E39EB">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1761E2">
              <w:t>Wat zou het effect zijn geweest als je situatie x op manier x had aangepakt?</w:t>
            </w:r>
          </w:p>
        </w:tc>
      </w:tr>
    </w:tbl>
    <w:p w14:paraId="066694A3" w14:textId="77777777" w:rsidR="00204B06" w:rsidRPr="001761E2" w:rsidRDefault="00204B06" w:rsidP="00DB6B10">
      <w:bookmarkStart w:id="6" w:name="_Toc84500547"/>
      <w:r w:rsidRPr="001761E2">
        <w:br w:type="page"/>
      </w:r>
    </w:p>
    <w:p w14:paraId="2860E66A" w14:textId="71F51169" w:rsidR="000E39EB" w:rsidRPr="001761E2" w:rsidRDefault="000E39EB" w:rsidP="000E39EB">
      <w:pPr>
        <w:pStyle w:val="Kop2"/>
      </w:pPr>
      <w:r w:rsidRPr="001761E2">
        <w:lastRenderedPageBreak/>
        <w:t>Specifieke voorbeeldvragen per werkproces</w:t>
      </w:r>
      <w:bookmarkEnd w:id="6"/>
    </w:p>
    <w:p w14:paraId="10214C56" w14:textId="086959B2" w:rsidR="00DB6B10" w:rsidRPr="001761E2" w:rsidRDefault="005C0C59" w:rsidP="006A79AD">
      <w:pPr>
        <w:pStyle w:val="Kop3"/>
      </w:pPr>
      <w:r>
        <w:t>Opdracht 1</w:t>
      </w:r>
      <w:r w:rsidR="006A79AD">
        <w:t>: D1-K1-W1</w:t>
      </w:r>
    </w:p>
    <w:tbl>
      <w:tblPr>
        <w:tblStyle w:val="SPLVeldnamendonkerpaars-1ekolomentotaalrijgroen"/>
        <w:tblW w:w="5000" w:type="pct"/>
        <w:tblLook w:val="04A0" w:firstRow="1" w:lastRow="0" w:firstColumn="1" w:lastColumn="0" w:noHBand="0" w:noVBand="1"/>
      </w:tblPr>
      <w:tblGrid>
        <w:gridCol w:w="1270"/>
        <w:gridCol w:w="7792"/>
      </w:tblGrid>
      <w:tr w:rsidR="000E39EB" w:rsidRPr="001761E2" w14:paraId="497FABB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right w:val="single" w:sz="4" w:space="0" w:color="FFFFFF" w:themeColor="background1"/>
            </w:tcBorders>
            <w:shd w:val="clear" w:color="auto" w:fill="56355B"/>
          </w:tcPr>
          <w:p w14:paraId="687A2FB8" w14:textId="77777777" w:rsidR="000E39EB" w:rsidRPr="001761E2" w:rsidRDefault="000E39EB">
            <w:pPr>
              <w:rPr>
                <w:b/>
                <w:color w:val="FFFFFF" w:themeColor="background1"/>
              </w:rPr>
            </w:pPr>
            <w:r w:rsidRPr="001761E2">
              <w:rPr>
                <w:b/>
                <w:color w:val="FFFFFF" w:themeColor="background1"/>
              </w:rPr>
              <w:t>Stap</w:t>
            </w:r>
          </w:p>
        </w:tc>
        <w:tc>
          <w:tcPr>
            <w:tcW w:w="4299" w:type="pct"/>
            <w:tcBorders>
              <w:left w:val="single" w:sz="4" w:space="0" w:color="FFFFFF" w:themeColor="background1"/>
              <w:right w:val="single" w:sz="4" w:space="0" w:color="auto"/>
            </w:tcBorders>
            <w:shd w:val="clear" w:color="auto" w:fill="56355B"/>
          </w:tcPr>
          <w:p w14:paraId="328593B1" w14:textId="77777777" w:rsidR="000E39EB" w:rsidRPr="001761E2" w:rsidRDefault="000E39EB">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1761E2">
              <w:rPr>
                <w:b/>
                <w:color w:val="FFFFFF" w:themeColor="background1"/>
              </w:rPr>
              <w:t>Voorbeeldvragen</w:t>
            </w:r>
          </w:p>
        </w:tc>
      </w:tr>
      <w:tr w:rsidR="008E12A4" w:rsidRPr="001761E2" w14:paraId="675176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41EB7115" w14:textId="77777777" w:rsidR="008E12A4" w:rsidRPr="001761E2" w:rsidRDefault="008E12A4" w:rsidP="008E12A4">
            <w:r w:rsidRPr="001761E2">
              <w:rPr>
                <w:b/>
                <w:bCs/>
              </w:rPr>
              <w:t>S</w:t>
            </w:r>
            <w:r w:rsidRPr="001761E2">
              <w:t>ituatie</w:t>
            </w:r>
          </w:p>
        </w:tc>
        <w:tc>
          <w:tcPr>
            <w:tcW w:w="4299" w:type="pct"/>
          </w:tcPr>
          <w:p w14:paraId="6A1A1AAF" w14:textId="77777777" w:rsidR="00770E05" w:rsidRPr="00A55879" w:rsidRDefault="00770E05" w:rsidP="00770E05">
            <w:pPr>
              <w:cnfStyle w:val="000000100000" w:firstRow="0" w:lastRow="0" w:firstColumn="0" w:lastColumn="0" w:oddVBand="0" w:evenVBand="0" w:oddHBand="1" w:evenHBand="0" w:firstRowFirstColumn="0" w:firstRowLastColumn="0" w:lastRowFirstColumn="0" w:lastRowLastColumn="0"/>
              <w:rPr>
                <w:b/>
                <w:bCs/>
              </w:rPr>
            </w:pPr>
            <w:r>
              <w:rPr>
                <w:b/>
                <w:bCs/>
              </w:rPr>
              <w:t>Hoofdvraag: Wat was de situatie?</w:t>
            </w:r>
          </w:p>
          <w:p w14:paraId="067EA3B0" w14:textId="77777777" w:rsidR="00770E05" w:rsidRDefault="00770E05" w:rsidP="00770E05">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t xml:space="preserve">Met welke klant had je te maken? </w:t>
            </w:r>
          </w:p>
          <w:p w14:paraId="435A50EF" w14:textId="77777777" w:rsidR="00770E05" w:rsidRDefault="00770E05" w:rsidP="00770E05">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t>Welke problemen had de klant? Wat was het doel van de klant?</w:t>
            </w:r>
          </w:p>
          <w:p w14:paraId="7ADFAAED" w14:textId="77777777" w:rsidR="00770E05" w:rsidRDefault="00770E05" w:rsidP="00770E05">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t>Wat voor een soort applicatie moest er gebouwd worden?</w:t>
            </w:r>
          </w:p>
          <w:p w14:paraId="71AD3896" w14:textId="77777777" w:rsidR="00770E05" w:rsidRDefault="00770E05" w:rsidP="00770E05">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t xml:space="preserve">Werkte je in een team en hoe groot was dat team? Zo ja, beschrijf jouw (inhoudelijke) rol in het team. </w:t>
            </w:r>
          </w:p>
          <w:p w14:paraId="34D19517" w14:textId="1D60C150" w:rsidR="00D96E2C" w:rsidRPr="001761E2" w:rsidRDefault="00770E05" w:rsidP="00770E05">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t>Had je nog met anderen (dan jouw team en de klant) te maken?</w:t>
            </w:r>
          </w:p>
        </w:tc>
      </w:tr>
      <w:tr w:rsidR="008E12A4" w:rsidRPr="001761E2" w14:paraId="335CFEF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3B2A27F6" w14:textId="77777777" w:rsidR="008E12A4" w:rsidRPr="001761E2" w:rsidRDefault="008E12A4" w:rsidP="008E12A4">
            <w:r w:rsidRPr="001761E2">
              <w:rPr>
                <w:b/>
                <w:bCs/>
              </w:rPr>
              <w:t>T</w:t>
            </w:r>
            <w:r w:rsidRPr="001761E2">
              <w:t>aak</w:t>
            </w:r>
          </w:p>
        </w:tc>
        <w:tc>
          <w:tcPr>
            <w:tcW w:w="4299" w:type="pct"/>
          </w:tcPr>
          <w:p w14:paraId="74EE533A" w14:textId="77777777" w:rsidR="00D864BF" w:rsidRPr="00A55879" w:rsidRDefault="00D864BF" w:rsidP="00D864BF">
            <w:pPr>
              <w:cnfStyle w:val="000000010000" w:firstRow="0" w:lastRow="0" w:firstColumn="0" w:lastColumn="0" w:oddVBand="0" w:evenVBand="0" w:oddHBand="0" w:evenHBand="1" w:firstRowFirstColumn="0" w:firstRowLastColumn="0" w:lastRowFirstColumn="0" w:lastRowLastColumn="0"/>
              <w:rPr>
                <w:b/>
                <w:bCs/>
              </w:rPr>
            </w:pPr>
            <w:r>
              <w:rPr>
                <w:b/>
                <w:bCs/>
              </w:rPr>
              <w:t>Hoofdvraag: wat was je taak?</w:t>
            </w:r>
          </w:p>
          <w:p w14:paraId="75FBCC48" w14:textId="77777777" w:rsidR="00D864BF" w:rsidRDefault="00D864BF" w:rsidP="00D864BF">
            <w:pPr>
              <w:pStyle w:val="Lijstalinea"/>
              <w:numPr>
                <w:ilvl w:val="0"/>
                <w:numId w:val="11"/>
              </w:numPr>
              <w:cnfStyle w:val="000000010000" w:firstRow="0" w:lastRow="0" w:firstColumn="0" w:lastColumn="0" w:oddVBand="0" w:evenVBand="0" w:oddHBand="0" w:evenHBand="1" w:firstRowFirstColumn="0" w:firstRowLastColumn="0" w:lastRowFirstColumn="0" w:lastRowLastColumn="0"/>
            </w:pPr>
            <w:r>
              <w:t xml:space="preserve">Wat moest er gedaan worden, wat was de opdracht? </w:t>
            </w:r>
          </w:p>
          <w:p w14:paraId="57D8DBDE" w14:textId="77777777" w:rsidR="00D864BF" w:rsidRDefault="00D864BF" w:rsidP="00D864BF">
            <w:pPr>
              <w:pStyle w:val="Lijstalinea"/>
              <w:numPr>
                <w:ilvl w:val="0"/>
                <w:numId w:val="11"/>
              </w:numPr>
              <w:cnfStyle w:val="000000010000" w:firstRow="0" w:lastRow="0" w:firstColumn="0" w:lastColumn="0" w:oddVBand="0" w:evenVBand="0" w:oddHBand="0" w:evenHBand="1" w:firstRowFirstColumn="0" w:firstRowLastColumn="0" w:lastRowFirstColumn="0" w:lastRowLastColumn="0"/>
            </w:pPr>
            <w:r>
              <w:t>Met wie werkte jij samen?</w:t>
            </w:r>
          </w:p>
          <w:p w14:paraId="3577BB46" w14:textId="77777777" w:rsidR="00D864BF" w:rsidRDefault="00D864BF" w:rsidP="00D864BF">
            <w:pPr>
              <w:pStyle w:val="Lijstalinea"/>
              <w:numPr>
                <w:ilvl w:val="0"/>
                <w:numId w:val="11"/>
              </w:numPr>
              <w:cnfStyle w:val="000000010000" w:firstRow="0" w:lastRow="0" w:firstColumn="0" w:lastColumn="0" w:oddVBand="0" w:evenVBand="0" w:oddHBand="0" w:evenHBand="1" w:firstRowFirstColumn="0" w:firstRowLastColumn="0" w:lastRowFirstColumn="0" w:lastRowLastColumn="0"/>
            </w:pPr>
            <w:r>
              <w:t>Hoe heb je het werk verdeeld?</w:t>
            </w:r>
          </w:p>
          <w:p w14:paraId="4D584E49" w14:textId="77777777" w:rsidR="00D864BF" w:rsidRDefault="00D864BF" w:rsidP="00D864BF">
            <w:pPr>
              <w:pStyle w:val="Lijstalinea"/>
              <w:numPr>
                <w:ilvl w:val="0"/>
                <w:numId w:val="11"/>
              </w:numPr>
              <w:cnfStyle w:val="000000010000" w:firstRow="0" w:lastRow="0" w:firstColumn="0" w:lastColumn="0" w:oddVBand="0" w:evenVBand="0" w:oddHBand="0" w:evenHBand="1" w:firstRowFirstColumn="0" w:firstRowLastColumn="0" w:lastRowFirstColumn="0" w:lastRowLastColumn="0"/>
            </w:pPr>
            <w:r>
              <w:t>Op welke momenten heb je het werk afgestemd (met jouw team, de klant en anderen)?</w:t>
            </w:r>
          </w:p>
          <w:p w14:paraId="0A45D084" w14:textId="4FC028E6" w:rsidR="008E12A4" w:rsidRPr="001761E2" w:rsidRDefault="00D864BF" w:rsidP="00D864BF">
            <w:pPr>
              <w:pStyle w:val="Lijstalinea"/>
              <w:numPr>
                <w:ilvl w:val="0"/>
                <w:numId w:val="11"/>
              </w:numPr>
              <w:cnfStyle w:val="000000010000" w:firstRow="0" w:lastRow="0" w:firstColumn="0" w:lastColumn="0" w:oddVBand="0" w:evenVBand="0" w:oddHBand="0" w:evenHBand="1" w:firstRowFirstColumn="0" w:firstRowLastColumn="0" w:lastRowFirstColumn="0" w:lastRowLastColumn="0"/>
            </w:pPr>
            <w:r>
              <w:t>Hoe heb je planmatig kunnen werken?</w:t>
            </w:r>
          </w:p>
        </w:tc>
      </w:tr>
      <w:tr w:rsidR="007C1C6D" w:rsidRPr="001761E2" w14:paraId="27583E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11AF221B" w14:textId="77777777" w:rsidR="007C1C6D" w:rsidRPr="001761E2" w:rsidRDefault="007C1C6D" w:rsidP="007C1C6D">
            <w:r w:rsidRPr="001761E2">
              <w:rPr>
                <w:b/>
                <w:bCs/>
              </w:rPr>
              <w:t>A</w:t>
            </w:r>
            <w:r w:rsidRPr="001761E2">
              <w:t>ctie</w:t>
            </w:r>
          </w:p>
        </w:tc>
        <w:tc>
          <w:tcPr>
            <w:tcW w:w="4299" w:type="pct"/>
          </w:tcPr>
          <w:p w14:paraId="6DB3B7C8" w14:textId="77777777" w:rsidR="007C1C6D" w:rsidRPr="00A55879" w:rsidRDefault="007C1C6D" w:rsidP="007C1C6D">
            <w:pPr>
              <w:cnfStyle w:val="000000100000" w:firstRow="0" w:lastRow="0" w:firstColumn="0" w:lastColumn="0" w:oddVBand="0" w:evenVBand="0" w:oddHBand="1" w:evenHBand="0" w:firstRowFirstColumn="0" w:firstRowLastColumn="0" w:lastRowFirstColumn="0" w:lastRowLastColumn="0"/>
              <w:rPr>
                <w:b/>
                <w:bCs/>
              </w:rPr>
            </w:pPr>
            <w:r>
              <w:rPr>
                <w:b/>
                <w:bCs/>
              </w:rPr>
              <w:t>Hoofdvraag: Wat heb je gedaan?</w:t>
            </w:r>
          </w:p>
          <w:p w14:paraId="229E682C" w14:textId="77777777" w:rsidR="007C1C6D" w:rsidRDefault="007C1C6D" w:rsidP="007C1C6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Op welke wijze ben je er precies achter gekomen wat de klantwens is?</w:t>
            </w:r>
          </w:p>
          <w:p w14:paraId="320F24D8" w14:textId="77777777" w:rsidR="007C1C6D" w:rsidRDefault="007C1C6D" w:rsidP="007C1C6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Hoe heb je de klantwens vastgelegd?</w:t>
            </w:r>
          </w:p>
          <w:p w14:paraId="0A05498A" w14:textId="77777777" w:rsidR="007C1C6D" w:rsidRDefault="007C1C6D" w:rsidP="007C1C6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Met wie heb je afgestemd tijdens het proces?</w:t>
            </w:r>
          </w:p>
          <w:p w14:paraId="07E2E929" w14:textId="77777777" w:rsidR="007C1C6D" w:rsidRDefault="007C1C6D" w:rsidP="007C1C6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Waarom heb je voor deze schematechnieken gekozen?</w:t>
            </w:r>
          </w:p>
          <w:p w14:paraId="27177BF3" w14:textId="77777777" w:rsidR="007C1C6D" w:rsidRDefault="007C1C6D" w:rsidP="007C1C6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 xml:space="preserve">Welke </w:t>
            </w:r>
            <w:proofErr w:type="spellStart"/>
            <w:r>
              <w:t>frontend</w:t>
            </w:r>
            <w:proofErr w:type="spellEnd"/>
            <w:r>
              <w:t xml:space="preserve"> technieken heb je gekozen en waarom?</w:t>
            </w:r>
          </w:p>
          <w:p w14:paraId="4AFAD9A4" w14:textId="77777777" w:rsidR="007C1C6D" w:rsidRDefault="007C1C6D" w:rsidP="007C1C6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Welke packages/modules/plug-ins/componenten heb je gebruikt?</w:t>
            </w:r>
          </w:p>
          <w:p w14:paraId="147C438B" w14:textId="77777777" w:rsidR="007C1C6D" w:rsidRDefault="007C1C6D" w:rsidP="007C1C6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In hoeverre heb je de klantwens volledig kunnen verwerken in de applicatie?</w:t>
            </w:r>
          </w:p>
          <w:p w14:paraId="7E37F299" w14:textId="77777777" w:rsidR="007C1C6D" w:rsidRDefault="007C1C6D" w:rsidP="007C1C6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Hoe heb je de gebruikerstest georganiseerd?</w:t>
            </w:r>
          </w:p>
          <w:p w14:paraId="4362E63F" w14:textId="77777777" w:rsidR="007C1C6D" w:rsidRDefault="007C1C6D" w:rsidP="007C1C6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Hoe heb je achterhaald of de klant tevreden is?</w:t>
            </w:r>
          </w:p>
          <w:p w14:paraId="781A6316" w14:textId="4427D2BB" w:rsidR="007C1C6D" w:rsidRPr="001761E2" w:rsidRDefault="007C1C6D" w:rsidP="007C1C6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Welke problemen kwam je tegen en hoe ging je daarmee om?</w:t>
            </w:r>
          </w:p>
        </w:tc>
      </w:tr>
      <w:tr w:rsidR="009A3317" w:rsidRPr="001761E2" w14:paraId="3F81125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7F58EF71" w14:textId="77777777" w:rsidR="009A3317" w:rsidRPr="001761E2" w:rsidRDefault="009A3317" w:rsidP="009A3317">
            <w:r w:rsidRPr="001761E2">
              <w:rPr>
                <w:b/>
                <w:bCs/>
              </w:rPr>
              <w:t>R</w:t>
            </w:r>
            <w:r w:rsidRPr="001761E2">
              <w:t>esultaat</w:t>
            </w:r>
          </w:p>
        </w:tc>
        <w:tc>
          <w:tcPr>
            <w:tcW w:w="4299" w:type="pct"/>
          </w:tcPr>
          <w:p w14:paraId="3030445A" w14:textId="77777777" w:rsidR="009A3317" w:rsidRPr="00A55879" w:rsidRDefault="009A3317" w:rsidP="009A3317">
            <w:pPr>
              <w:cnfStyle w:val="000000010000" w:firstRow="0" w:lastRow="0" w:firstColumn="0" w:lastColumn="0" w:oddVBand="0" w:evenVBand="0" w:oddHBand="0" w:evenHBand="1" w:firstRowFirstColumn="0" w:firstRowLastColumn="0" w:lastRowFirstColumn="0" w:lastRowLastColumn="0"/>
              <w:rPr>
                <w:b/>
                <w:bCs/>
              </w:rPr>
            </w:pPr>
            <w:r>
              <w:rPr>
                <w:b/>
                <w:bCs/>
              </w:rPr>
              <w:t>Hoofdvraag: Wat was het resultaat?</w:t>
            </w:r>
          </w:p>
          <w:p w14:paraId="46BB0A02" w14:textId="77777777" w:rsidR="009A3317" w:rsidRDefault="009A3317" w:rsidP="009A3317">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t>Heb je genoeg informatie ontvangen van de klant?</w:t>
            </w:r>
          </w:p>
          <w:p w14:paraId="107BDC5A" w14:textId="77777777" w:rsidR="009A3317" w:rsidRDefault="009A3317" w:rsidP="009A3317">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t>Is de applicatie gebouwd in overeenstemming met de vastgelegde klantwens?</w:t>
            </w:r>
          </w:p>
          <w:p w14:paraId="7AC11234" w14:textId="77777777" w:rsidR="009A3317" w:rsidRDefault="009A3317" w:rsidP="009A3317">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t>Hoe verliep de gebruikerstest?</w:t>
            </w:r>
          </w:p>
          <w:p w14:paraId="5BE446DB" w14:textId="77777777" w:rsidR="009A3317" w:rsidRDefault="009A3317" w:rsidP="009A3317">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t>Wat is het resultaat van de gebruikerstest?</w:t>
            </w:r>
          </w:p>
          <w:p w14:paraId="5F7F2409" w14:textId="77777777" w:rsidR="009A3317" w:rsidRDefault="009A3317" w:rsidP="009A3317">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t>In hoeverre is de applicatie bruikbaar?</w:t>
            </w:r>
          </w:p>
          <w:p w14:paraId="2B965D5D" w14:textId="77777777" w:rsidR="009A3317" w:rsidRDefault="009A3317" w:rsidP="009A3317">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t>In hoeverre is de klant tevreden?</w:t>
            </w:r>
          </w:p>
          <w:p w14:paraId="5E355815" w14:textId="4288886F" w:rsidR="009A3317" w:rsidRPr="001761E2" w:rsidRDefault="009A3317" w:rsidP="009A3317">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t>Welke verbeterpunten heeft de klant genoemd?</w:t>
            </w:r>
          </w:p>
        </w:tc>
      </w:tr>
      <w:tr w:rsidR="00A70534" w:rsidRPr="001761E2" w14:paraId="12BDA5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55AA79D6" w14:textId="77777777" w:rsidR="00A70534" w:rsidRPr="001761E2" w:rsidRDefault="00A70534" w:rsidP="00A70534">
            <w:r w:rsidRPr="001761E2">
              <w:rPr>
                <w:b/>
                <w:bCs/>
              </w:rPr>
              <w:t>R</w:t>
            </w:r>
            <w:r w:rsidRPr="001761E2">
              <w:t>eflectie</w:t>
            </w:r>
          </w:p>
        </w:tc>
        <w:tc>
          <w:tcPr>
            <w:tcW w:w="4299" w:type="pct"/>
          </w:tcPr>
          <w:p w14:paraId="1A88532E" w14:textId="77777777" w:rsidR="00A70534" w:rsidRPr="00A55879" w:rsidRDefault="00A70534" w:rsidP="00A70534">
            <w:pPr>
              <w:cnfStyle w:val="000000100000" w:firstRow="0" w:lastRow="0" w:firstColumn="0" w:lastColumn="0" w:oddVBand="0" w:evenVBand="0" w:oddHBand="1" w:evenHBand="0" w:firstRowFirstColumn="0" w:firstRowLastColumn="0" w:lastRowFirstColumn="0" w:lastRowLastColumn="0"/>
              <w:rPr>
                <w:b/>
                <w:bCs/>
              </w:rPr>
            </w:pPr>
            <w:r>
              <w:rPr>
                <w:b/>
                <w:bCs/>
              </w:rPr>
              <w:t>Hoofdvraag: Wat vind je van je eigen handelen?</w:t>
            </w:r>
          </w:p>
          <w:p w14:paraId="7AEBCEFE" w14:textId="77777777" w:rsidR="00A70534" w:rsidRDefault="00A70534" w:rsidP="00A70534">
            <w:pPr>
              <w:pStyle w:val="Lijstalinea"/>
              <w:numPr>
                <w:ilvl w:val="0"/>
                <w:numId w:val="13"/>
              </w:numPr>
              <w:cnfStyle w:val="000000100000" w:firstRow="0" w:lastRow="0" w:firstColumn="0" w:lastColumn="0" w:oddVBand="0" w:evenVBand="0" w:oddHBand="1" w:evenHBand="0" w:firstRowFirstColumn="0" w:firstRowLastColumn="0" w:lastRowFirstColumn="0" w:lastRowLastColumn="0"/>
            </w:pPr>
            <w:r>
              <w:t>Ben je trots op het resultaat? Hoe voelt het?</w:t>
            </w:r>
          </w:p>
          <w:p w14:paraId="4370EAD2" w14:textId="77777777" w:rsidR="00A70534" w:rsidRDefault="00A70534" w:rsidP="00A70534">
            <w:pPr>
              <w:pStyle w:val="Lijstalinea"/>
              <w:numPr>
                <w:ilvl w:val="0"/>
                <w:numId w:val="13"/>
              </w:numPr>
              <w:cnfStyle w:val="000000100000" w:firstRow="0" w:lastRow="0" w:firstColumn="0" w:lastColumn="0" w:oddVBand="0" w:evenVBand="0" w:oddHBand="1" w:evenHBand="0" w:firstRowFirstColumn="0" w:firstRowLastColumn="0" w:lastRowFirstColumn="0" w:lastRowLastColumn="0"/>
            </w:pPr>
            <w:r>
              <w:t>Heb je genoeg gedaan om de klantwens vast te stellen? Licht toe.</w:t>
            </w:r>
          </w:p>
          <w:p w14:paraId="5DED6091" w14:textId="77777777" w:rsidR="00A70534" w:rsidRDefault="00A70534" w:rsidP="00A70534">
            <w:pPr>
              <w:pStyle w:val="Lijstalinea"/>
              <w:numPr>
                <w:ilvl w:val="0"/>
                <w:numId w:val="13"/>
              </w:numPr>
              <w:cnfStyle w:val="000000100000" w:firstRow="0" w:lastRow="0" w:firstColumn="0" w:lastColumn="0" w:oddVBand="0" w:evenVBand="0" w:oddHBand="1" w:evenHBand="0" w:firstRowFirstColumn="0" w:firstRowLastColumn="0" w:lastRowFirstColumn="0" w:lastRowLastColumn="0"/>
            </w:pPr>
            <w:r>
              <w:t>Ben je tevreden met de gekozen schematechnieken? Licht toe.</w:t>
            </w:r>
          </w:p>
          <w:p w14:paraId="769E7230" w14:textId="77777777" w:rsidR="00A70534" w:rsidRPr="00FF5B82" w:rsidRDefault="00A70534" w:rsidP="00A70534">
            <w:pPr>
              <w:pStyle w:val="Lijstalinea"/>
              <w:numPr>
                <w:ilvl w:val="0"/>
                <w:numId w:val="13"/>
              </w:numPr>
              <w:cnfStyle w:val="000000100000" w:firstRow="0" w:lastRow="0" w:firstColumn="0" w:lastColumn="0" w:oddVBand="0" w:evenVBand="0" w:oddHBand="1" w:evenHBand="0" w:firstRowFirstColumn="0" w:firstRowLastColumn="0" w:lastRowFirstColumn="0" w:lastRowLastColumn="0"/>
              <w:rPr>
                <w:lang w:val="en-GB"/>
              </w:rPr>
            </w:pPr>
            <w:r w:rsidRPr="00FF5B82">
              <w:rPr>
                <w:lang w:val="en-GB"/>
              </w:rPr>
              <w:lastRenderedPageBreak/>
              <w:t xml:space="preserve">Hoe </w:t>
            </w:r>
            <w:proofErr w:type="spellStart"/>
            <w:r w:rsidRPr="00FF5B82">
              <w:rPr>
                <w:lang w:val="en-GB"/>
              </w:rPr>
              <w:t>worden</w:t>
            </w:r>
            <w:proofErr w:type="spellEnd"/>
            <w:r w:rsidRPr="00FF5B82">
              <w:rPr>
                <w:lang w:val="en-GB"/>
              </w:rPr>
              <w:t xml:space="preserve"> de packages/modules/plug</w:t>
            </w:r>
            <w:r>
              <w:rPr>
                <w:lang w:val="en-GB"/>
              </w:rPr>
              <w:t>-</w:t>
            </w:r>
            <w:r w:rsidRPr="00FF5B82">
              <w:rPr>
                <w:lang w:val="en-GB"/>
              </w:rPr>
              <w:t>ins/</w:t>
            </w:r>
            <w:proofErr w:type="spellStart"/>
            <w:r w:rsidRPr="00FF5B82">
              <w:rPr>
                <w:lang w:val="en-GB"/>
              </w:rPr>
              <w:t>componenten</w:t>
            </w:r>
            <w:proofErr w:type="spellEnd"/>
            <w:r w:rsidRPr="00FF5B82">
              <w:rPr>
                <w:lang w:val="en-GB"/>
              </w:rPr>
              <w:t xml:space="preserve"> up to date</w:t>
            </w:r>
            <w:r>
              <w:rPr>
                <w:lang w:val="en-GB"/>
              </w:rPr>
              <w:t xml:space="preserve"> </w:t>
            </w:r>
            <w:proofErr w:type="spellStart"/>
            <w:r>
              <w:rPr>
                <w:lang w:val="en-GB"/>
              </w:rPr>
              <w:t>gehouden</w:t>
            </w:r>
            <w:proofErr w:type="spellEnd"/>
            <w:r>
              <w:rPr>
                <w:lang w:val="en-GB"/>
              </w:rPr>
              <w:t>?</w:t>
            </w:r>
          </w:p>
          <w:p w14:paraId="378FA1A3" w14:textId="77777777" w:rsidR="00A70534" w:rsidRDefault="00A70534" w:rsidP="00A70534">
            <w:pPr>
              <w:pStyle w:val="Lijstalinea"/>
              <w:numPr>
                <w:ilvl w:val="0"/>
                <w:numId w:val="13"/>
              </w:numPr>
              <w:cnfStyle w:val="000000100000" w:firstRow="0" w:lastRow="0" w:firstColumn="0" w:lastColumn="0" w:oddVBand="0" w:evenVBand="0" w:oddHBand="1" w:evenHBand="0" w:firstRowFirstColumn="0" w:firstRowLastColumn="0" w:lastRowFirstColumn="0" w:lastRowLastColumn="0"/>
            </w:pPr>
            <w:r>
              <w:t xml:space="preserve">Heb je goed kunnen samenwerken? Licht toe. </w:t>
            </w:r>
          </w:p>
          <w:p w14:paraId="0CF449BE" w14:textId="1C38A9FB" w:rsidR="00A70534" w:rsidRPr="001761E2" w:rsidRDefault="00A70534" w:rsidP="00A70534">
            <w:pPr>
              <w:pStyle w:val="Lijstalinea"/>
              <w:numPr>
                <w:ilvl w:val="0"/>
                <w:numId w:val="13"/>
              </w:numPr>
              <w:cnfStyle w:val="000000100000" w:firstRow="0" w:lastRow="0" w:firstColumn="0" w:lastColumn="0" w:oddVBand="0" w:evenVBand="0" w:oddHBand="1" w:evenHBand="0" w:firstRowFirstColumn="0" w:firstRowLastColumn="0" w:lastRowFirstColumn="0" w:lastRowLastColumn="0"/>
            </w:pPr>
            <w:r>
              <w:t>Welke verbeterpunten heb je voor jezelf?</w:t>
            </w:r>
          </w:p>
        </w:tc>
      </w:tr>
      <w:tr w:rsidR="009A3317" w:rsidRPr="001761E2" w14:paraId="12DE01A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10750284" w14:textId="77777777" w:rsidR="009A3317" w:rsidRPr="001761E2" w:rsidRDefault="009A3317" w:rsidP="009A3317">
            <w:r w:rsidRPr="001761E2">
              <w:rPr>
                <w:b/>
                <w:bCs/>
              </w:rPr>
              <w:lastRenderedPageBreak/>
              <w:t>T</w:t>
            </w:r>
            <w:r w:rsidRPr="001761E2">
              <w:t>ransfer</w:t>
            </w:r>
          </w:p>
        </w:tc>
        <w:tc>
          <w:tcPr>
            <w:tcW w:w="4299" w:type="pct"/>
          </w:tcPr>
          <w:p w14:paraId="2C57A44B" w14:textId="77777777" w:rsidR="00F46BE2" w:rsidRPr="00A55879" w:rsidRDefault="00F46BE2" w:rsidP="00F46BE2">
            <w:pPr>
              <w:cnfStyle w:val="000000010000" w:firstRow="0" w:lastRow="0" w:firstColumn="0" w:lastColumn="0" w:oddVBand="0" w:evenVBand="0" w:oddHBand="0" w:evenHBand="1" w:firstRowFirstColumn="0" w:firstRowLastColumn="0" w:lastRowFirstColumn="0" w:lastRowLastColumn="0"/>
              <w:rPr>
                <w:b/>
                <w:bCs/>
              </w:rPr>
            </w:pPr>
            <w:r>
              <w:rPr>
                <w:b/>
                <w:bCs/>
              </w:rPr>
              <w:t>Hoofdvraag: Wat zou je doen in een nieuwe situatie?</w:t>
            </w:r>
          </w:p>
          <w:p w14:paraId="39468ED6" w14:textId="77777777" w:rsidR="00F46BE2" w:rsidRPr="00930B24" w:rsidRDefault="00F46BE2" w:rsidP="00F46BE2">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Stel, de situatie was anders, namelijk … verlopen. Hoe zou je reageren?</w:t>
            </w:r>
          </w:p>
          <w:p w14:paraId="62E28D6B" w14:textId="77777777" w:rsidR="00F46BE2" w:rsidRPr="00930B24" w:rsidRDefault="00F46BE2" w:rsidP="00F46BE2">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Stel, x was uit de evaluatie gekomen. Wat zouden je aanbevelingen zijn?</w:t>
            </w:r>
          </w:p>
          <w:p w14:paraId="28582E5E" w14:textId="77777777" w:rsidR="00F46BE2" w:rsidRPr="00930B24" w:rsidRDefault="00F46BE2" w:rsidP="00F46BE2">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Hoe zou je je opstellen in situatie x?</w:t>
            </w:r>
          </w:p>
          <w:p w14:paraId="59F7A696" w14:textId="77777777" w:rsidR="00F46BE2" w:rsidRPr="00930B24" w:rsidRDefault="00F46BE2" w:rsidP="00F46BE2">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Hoe zou je situatie x oplossen?</w:t>
            </w:r>
          </w:p>
          <w:p w14:paraId="0CBEAB8D" w14:textId="77777777" w:rsidR="00F46BE2" w:rsidRPr="00930B24" w:rsidRDefault="00F46BE2" w:rsidP="00F46BE2">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Kun je voordoen hoe je zou reageren?</w:t>
            </w:r>
          </w:p>
          <w:p w14:paraId="09C7F8A6" w14:textId="77777777" w:rsidR="00F46BE2" w:rsidRPr="00930B24" w:rsidRDefault="00F46BE2" w:rsidP="00F46BE2">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Hoe zou x er in een ideale situatie uit zien?</w:t>
            </w:r>
          </w:p>
          <w:p w14:paraId="579AA32A" w14:textId="77777777" w:rsidR="00F46BE2" w:rsidRPr="00930B24" w:rsidRDefault="00F46BE2" w:rsidP="00F46BE2">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Op welke dingen zou je letten in situatie x?</w:t>
            </w:r>
          </w:p>
          <w:p w14:paraId="73EE2A69" w14:textId="62725833" w:rsidR="009A3317" w:rsidRPr="001761E2" w:rsidRDefault="00F46BE2" w:rsidP="00F46BE2">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Wat zou het effect zijn geweest als je situatie x op manier x had aangepakt?</w:t>
            </w:r>
          </w:p>
        </w:tc>
      </w:tr>
    </w:tbl>
    <w:p w14:paraId="69F1E863" w14:textId="77777777" w:rsidR="000E39EB" w:rsidRPr="001761E2" w:rsidRDefault="000E39EB" w:rsidP="00DB6B10"/>
    <w:p w14:paraId="28090387" w14:textId="77777777" w:rsidR="008E12A4" w:rsidRDefault="008E12A4">
      <w:pPr>
        <w:spacing w:after="160" w:line="259" w:lineRule="auto"/>
        <w:rPr>
          <w:rFonts w:asciiTheme="majorHAnsi" w:eastAsiaTheme="majorEastAsia" w:hAnsiTheme="majorHAnsi" w:cstheme="majorBidi"/>
          <w:color w:val="56355B" w:themeColor="text2"/>
          <w:sz w:val="24"/>
          <w:szCs w:val="24"/>
        </w:rPr>
      </w:pPr>
      <w:r>
        <w:br w:type="page"/>
      </w:r>
    </w:p>
    <w:p w14:paraId="71F7EE26" w14:textId="586B50D6" w:rsidR="00DB6B10" w:rsidRPr="001761E2" w:rsidRDefault="006A79AD" w:rsidP="006A79AD">
      <w:pPr>
        <w:pStyle w:val="Kop3"/>
      </w:pPr>
      <w:r>
        <w:lastRenderedPageBreak/>
        <w:t>Opdracht 2: D1-K1-W2</w:t>
      </w:r>
    </w:p>
    <w:tbl>
      <w:tblPr>
        <w:tblStyle w:val="SPLVeldnamendonkerpaars-1ekolomentotaalrijgroen"/>
        <w:tblW w:w="5000" w:type="pct"/>
        <w:tblLook w:val="04A0" w:firstRow="1" w:lastRow="0" w:firstColumn="1" w:lastColumn="0" w:noHBand="0" w:noVBand="1"/>
      </w:tblPr>
      <w:tblGrid>
        <w:gridCol w:w="1270"/>
        <w:gridCol w:w="7792"/>
      </w:tblGrid>
      <w:tr w:rsidR="000E39EB" w:rsidRPr="001761E2" w14:paraId="641824B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right w:val="single" w:sz="4" w:space="0" w:color="FFFFFF" w:themeColor="background1"/>
            </w:tcBorders>
            <w:shd w:val="clear" w:color="auto" w:fill="56355B"/>
          </w:tcPr>
          <w:p w14:paraId="4F7818CC" w14:textId="77777777" w:rsidR="000E39EB" w:rsidRPr="001761E2" w:rsidRDefault="000E39EB">
            <w:pPr>
              <w:rPr>
                <w:b/>
                <w:color w:val="FFFFFF" w:themeColor="background1"/>
              </w:rPr>
            </w:pPr>
            <w:r w:rsidRPr="001761E2">
              <w:rPr>
                <w:b/>
                <w:color w:val="FFFFFF" w:themeColor="background1"/>
              </w:rPr>
              <w:t>Stap</w:t>
            </w:r>
          </w:p>
        </w:tc>
        <w:tc>
          <w:tcPr>
            <w:tcW w:w="4299" w:type="pct"/>
            <w:tcBorders>
              <w:left w:val="single" w:sz="4" w:space="0" w:color="FFFFFF" w:themeColor="background1"/>
              <w:right w:val="single" w:sz="4" w:space="0" w:color="auto"/>
            </w:tcBorders>
            <w:shd w:val="clear" w:color="auto" w:fill="56355B"/>
          </w:tcPr>
          <w:p w14:paraId="4D5C2C31" w14:textId="77777777" w:rsidR="000E39EB" w:rsidRPr="001761E2" w:rsidRDefault="000E39EB">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1761E2">
              <w:rPr>
                <w:b/>
                <w:color w:val="FFFFFF" w:themeColor="background1"/>
              </w:rPr>
              <w:t>Voorbeeldvragen</w:t>
            </w:r>
          </w:p>
        </w:tc>
      </w:tr>
      <w:tr w:rsidR="00422672" w:rsidRPr="001761E2" w14:paraId="642A70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0D45ADA5" w14:textId="77777777" w:rsidR="00422672" w:rsidRPr="001761E2" w:rsidRDefault="00422672" w:rsidP="00422672">
            <w:r w:rsidRPr="001761E2">
              <w:rPr>
                <w:b/>
                <w:bCs/>
              </w:rPr>
              <w:t>S</w:t>
            </w:r>
            <w:r w:rsidRPr="001761E2">
              <w:t>ituatie</w:t>
            </w:r>
          </w:p>
        </w:tc>
        <w:tc>
          <w:tcPr>
            <w:tcW w:w="4299" w:type="pct"/>
          </w:tcPr>
          <w:p w14:paraId="64714397" w14:textId="789F2BA6" w:rsidR="00422672" w:rsidRPr="00A55879" w:rsidRDefault="00422672" w:rsidP="00422672">
            <w:pPr>
              <w:cnfStyle w:val="000000100000" w:firstRow="0" w:lastRow="0" w:firstColumn="0" w:lastColumn="0" w:oddVBand="0" w:evenVBand="0" w:oddHBand="1" w:evenHBand="0" w:firstRowFirstColumn="0" w:firstRowLastColumn="0" w:lastRowFirstColumn="0" w:lastRowLastColumn="0"/>
              <w:rPr>
                <w:b/>
                <w:bCs/>
              </w:rPr>
            </w:pPr>
            <w:r>
              <w:rPr>
                <w:b/>
                <w:bCs/>
              </w:rPr>
              <w:t xml:space="preserve">Hoofdvraag: Wat was de </w:t>
            </w:r>
            <w:r w:rsidR="00E4223F">
              <w:rPr>
                <w:b/>
                <w:bCs/>
              </w:rPr>
              <w:t>situatie</w:t>
            </w:r>
            <w:r>
              <w:rPr>
                <w:b/>
                <w:bCs/>
              </w:rPr>
              <w:t>?</w:t>
            </w:r>
          </w:p>
          <w:p w14:paraId="6ADD8EE5" w14:textId="77777777" w:rsidR="00EF4F34" w:rsidRDefault="00EF4F34" w:rsidP="00EF4F34">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t>Hoe was de responsiviteit van de applicatie vooraf aan deze taak?</w:t>
            </w:r>
          </w:p>
          <w:p w14:paraId="50BFE85E" w14:textId="77777777" w:rsidR="00EF4F34" w:rsidRDefault="00EF4F34" w:rsidP="00EF4F34">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t>Voor welke devices moest deze taak uitgevoerd worden?</w:t>
            </w:r>
          </w:p>
          <w:p w14:paraId="7400F7AC" w14:textId="6D423DAE" w:rsidR="00422672" w:rsidRPr="001761E2" w:rsidRDefault="00EF4F34" w:rsidP="00EF4F34">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t>Was de teamsamenstelling nog hetzelfde?</w:t>
            </w:r>
          </w:p>
        </w:tc>
      </w:tr>
      <w:tr w:rsidR="00422672" w:rsidRPr="001761E2" w14:paraId="2E9706A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4B318BF7" w14:textId="77777777" w:rsidR="00422672" w:rsidRPr="001761E2" w:rsidRDefault="00422672" w:rsidP="00422672">
            <w:r w:rsidRPr="001761E2">
              <w:rPr>
                <w:b/>
                <w:bCs/>
              </w:rPr>
              <w:t>T</w:t>
            </w:r>
            <w:r w:rsidRPr="001761E2">
              <w:t>aak</w:t>
            </w:r>
          </w:p>
        </w:tc>
        <w:tc>
          <w:tcPr>
            <w:tcW w:w="4299" w:type="pct"/>
          </w:tcPr>
          <w:p w14:paraId="62C54523" w14:textId="77777777" w:rsidR="00422672" w:rsidRPr="00A55879" w:rsidRDefault="00422672" w:rsidP="00422672">
            <w:pPr>
              <w:cnfStyle w:val="000000010000" w:firstRow="0" w:lastRow="0" w:firstColumn="0" w:lastColumn="0" w:oddVBand="0" w:evenVBand="0" w:oddHBand="0" w:evenHBand="1" w:firstRowFirstColumn="0" w:firstRowLastColumn="0" w:lastRowFirstColumn="0" w:lastRowLastColumn="0"/>
              <w:rPr>
                <w:b/>
                <w:bCs/>
              </w:rPr>
            </w:pPr>
            <w:r>
              <w:rPr>
                <w:b/>
                <w:bCs/>
              </w:rPr>
              <w:t>Hoofdvraag: Wat was je taak?</w:t>
            </w:r>
          </w:p>
          <w:p w14:paraId="44FA4DBF" w14:textId="77777777" w:rsidR="00422672" w:rsidRDefault="00422672" w:rsidP="00422672">
            <w:pPr>
              <w:pStyle w:val="Lijstalinea"/>
              <w:numPr>
                <w:ilvl w:val="0"/>
                <w:numId w:val="11"/>
              </w:numPr>
              <w:cnfStyle w:val="000000010000" w:firstRow="0" w:lastRow="0" w:firstColumn="0" w:lastColumn="0" w:oddVBand="0" w:evenVBand="0" w:oddHBand="0" w:evenHBand="1" w:firstRowFirstColumn="0" w:firstRowLastColumn="0" w:lastRowFirstColumn="0" w:lastRowLastColumn="0"/>
            </w:pPr>
            <w:r>
              <w:t>Wat moest er gedaan worden?</w:t>
            </w:r>
          </w:p>
          <w:p w14:paraId="37B82603" w14:textId="51855FCB" w:rsidR="00422672" w:rsidRPr="001761E2" w:rsidRDefault="00422672" w:rsidP="00422672">
            <w:pPr>
              <w:pStyle w:val="Lijstalinea"/>
              <w:numPr>
                <w:ilvl w:val="0"/>
                <w:numId w:val="11"/>
              </w:numPr>
              <w:cnfStyle w:val="000000010000" w:firstRow="0" w:lastRow="0" w:firstColumn="0" w:lastColumn="0" w:oddVBand="0" w:evenVBand="0" w:oddHBand="0" w:evenHBand="1" w:firstRowFirstColumn="0" w:firstRowLastColumn="0" w:lastRowFirstColumn="0" w:lastRowLastColumn="0"/>
            </w:pPr>
            <w:r>
              <w:t>Hoe heb je het werk verdeeld?</w:t>
            </w:r>
          </w:p>
        </w:tc>
      </w:tr>
      <w:tr w:rsidR="00422672" w:rsidRPr="001761E2" w14:paraId="1608CF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72E5F12D" w14:textId="77777777" w:rsidR="00422672" w:rsidRPr="001761E2" w:rsidRDefault="00422672" w:rsidP="00422672">
            <w:r w:rsidRPr="001761E2">
              <w:rPr>
                <w:b/>
                <w:bCs/>
              </w:rPr>
              <w:t>A</w:t>
            </w:r>
            <w:r w:rsidRPr="001761E2">
              <w:t>ctie</w:t>
            </w:r>
          </w:p>
        </w:tc>
        <w:tc>
          <w:tcPr>
            <w:tcW w:w="4299" w:type="pct"/>
          </w:tcPr>
          <w:p w14:paraId="408C4D4F" w14:textId="77777777" w:rsidR="00422672" w:rsidRPr="00A55879" w:rsidRDefault="00422672" w:rsidP="00422672">
            <w:pPr>
              <w:cnfStyle w:val="000000100000" w:firstRow="0" w:lastRow="0" w:firstColumn="0" w:lastColumn="0" w:oddVBand="0" w:evenVBand="0" w:oddHBand="1" w:evenHBand="0" w:firstRowFirstColumn="0" w:firstRowLastColumn="0" w:lastRowFirstColumn="0" w:lastRowLastColumn="0"/>
              <w:rPr>
                <w:b/>
                <w:bCs/>
              </w:rPr>
            </w:pPr>
            <w:r>
              <w:rPr>
                <w:b/>
                <w:bCs/>
              </w:rPr>
              <w:t>Hoofdvraag: Wat heb je gedaan?</w:t>
            </w:r>
          </w:p>
          <w:p w14:paraId="66957983" w14:textId="77777777" w:rsidR="00470DDD" w:rsidRDefault="00470DDD" w:rsidP="00470DD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Welke technieken heb je gekozen en waarom?</w:t>
            </w:r>
          </w:p>
          <w:p w14:paraId="0F63967F" w14:textId="77777777" w:rsidR="00470DDD" w:rsidRDefault="00470DDD" w:rsidP="00470DD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 xml:space="preserve">Voor welke devices moest je de applicatie </w:t>
            </w:r>
            <w:proofErr w:type="spellStart"/>
            <w:r>
              <w:t>responsive</w:t>
            </w:r>
            <w:proofErr w:type="spellEnd"/>
            <w:r>
              <w:t xml:space="preserve"> maken?</w:t>
            </w:r>
          </w:p>
          <w:p w14:paraId="7A913BEF" w14:textId="77777777" w:rsidR="00470DDD" w:rsidRDefault="00470DDD" w:rsidP="00470DD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 xml:space="preserve">Hoe heb je getest of de applicatie </w:t>
            </w:r>
            <w:proofErr w:type="spellStart"/>
            <w:r>
              <w:t>responsive</w:t>
            </w:r>
            <w:proofErr w:type="spellEnd"/>
            <w:r>
              <w:t xml:space="preserve"> is?</w:t>
            </w:r>
          </w:p>
          <w:p w14:paraId="30B529B3" w14:textId="77777777" w:rsidR="00470DDD" w:rsidRDefault="00470DDD" w:rsidP="00470DD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Welke tools heb je gekozen voor het testen?</w:t>
            </w:r>
          </w:p>
          <w:p w14:paraId="288BCB73" w14:textId="310D84D5" w:rsidR="00422672" w:rsidRPr="001761E2" w:rsidRDefault="00470DDD" w:rsidP="00470DDD">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Welke problemen kwam je tegen en hoe ging je daarmee om?</w:t>
            </w:r>
          </w:p>
        </w:tc>
      </w:tr>
      <w:tr w:rsidR="00422672" w:rsidRPr="001761E2" w14:paraId="35A27DF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6B198B58" w14:textId="77777777" w:rsidR="00422672" w:rsidRPr="001761E2" w:rsidRDefault="00422672" w:rsidP="00422672">
            <w:r w:rsidRPr="001761E2">
              <w:rPr>
                <w:b/>
                <w:bCs/>
              </w:rPr>
              <w:t>R</w:t>
            </w:r>
            <w:r w:rsidRPr="001761E2">
              <w:t>esultaat</w:t>
            </w:r>
          </w:p>
        </w:tc>
        <w:tc>
          <w:tcPr>
            <w:tcW w:w="4299" w:type="pct"/>
          </w:tcPr>
          <w:p w14:paraId="14E78AFD" w14:textId="4F9E1FED" w:rsidR="00422672" w:rsidRPr="00D6655C" w:rsidRDefault="00422672" w:rsidP="00D6655C">
            <w:pPr>
              <w:cnfStyle w:val="000000010000" w:firstRow="0" w:lastRow="0" w:firstColumn="0" w:lastColumn="0" w:oddVBand="0" w:evenVBand="0" w:oddHBand="0" w:evenHBand="1" w:firstRowFirstColumn="0" w:firstRowLastColumn="0" w:lastRowFirstColumn="0" w:lastRowLastColumn="0"/>
              <w:rPr>
                <w:b/>
                <w:bCs/>
              </w:rPr>
            </w:pPr>
            <w:r>
              <w:rPr>
                <w:b/>
                <w:bCs/>
              </w:rPr>
              <w:t>Hoofdvraag: Wat was het resultaat?</w:t>
            </w:r>
          </w:p>
          <w:p w14:paraId="7533FFCD" w14:textId="77777777" w:rsidR="00CA052B" w:rsidRDefault="00CA052B" w:rsidP="00CA052B">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t>Wat is het resultaat van de test op responsiviteit?</w:t>
            </w:r>
          </w:p>
          <w:p w14:paraId="66E94618" w14:textId="77777777" w:rsidR="00CA052B" w:rsidRDefault="00CA052B" w:rsidP="00CA052B">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t xml:space="preserve">Is de applicatie </w:t>
            </w:r>
            <w:proofErr w:type="spellStart"/>
            <w:r>
              <w:t>responsive</w:t>
            </w:r>
            <w:proofErr w:type="spellEnd"/>
            <w:r>
              <w:t>?</w:t>
            </w:r>
          </w:p>
          <w:p w14:paraId="7D9AC5C8" w14:textId="1E32F2D8" w:rsidR="00422672" w:rsidRPr="001761E2" w:rsidRDefault="00CA052B" w:rsidP="00CA052B">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t>Wat waren de verbeterpunten en zijn deze uitgevoerd?</w:t>
            </w:r>
          </w:p>
        </w:tc>
      </w:tr>
      <w:tr w:rsidR="00422672" w:rsidRPr="001761E2" w14:paraId="7B189B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35C68328" w14:textId="77777777" w:rsidR="00422672" w:rsidRPr="001761E2" w:rsidRDefault="00422672" w:rsidP="00422672">
            <w:r w:rsidRPr="001761E2">
              <w:rPr>
                <w:b/>
                <w:bCs/>
              </w:rPr>
              <w:t>R</w:t>
            </w:r>
            <w:r w:rsidRPr="001761E2">
              <w:t>eflectie</w:t>
            </w:r>
          </w:p>
        </w:tc>
        <w:tc>
          <w:tcPr>
            <w:tcW w:w="4299" w:type="pct"/>
          </w:tcPr>
          <w:p w14:paraId="0CFECDB5" w14:textId="77777777" w:rsidR="00422672" w:rsidRPr="00A55879" w:rsidRDefault="00422672" w:rsidP="00422672">
            <w:pPr>
              <w:cnfStyle w:val="000000100000" w:firstRow="0" w:lastRow="0" w:firstColumn="0" w:lastColumn="0" w:oddVBand="0" w:evenVBand="0" w:oddHBand="1" w:evenHBand="0" w:firstRowFirstColumn="0" w:firstRowLastColumn="0" w:lastRowFirstColumn="0" w:lastRowLastColumn="0"/>
              <w:rPr>
                <w:b/>
              </w:rPr>
            </w:pPr>
            <w:r>
              <w:rPr>
                <w:b/>
              </w:rPr>
              <w:t>Hoofdvraag: Wat vind je van je eigen handelen?</w:t>
            </w:r>
          </w:p>
          <w:p w14:paraId="1EB963D0" w14:textId="11760217" w:rsidR="00867133" w:rsidRDefault="0057386C" w:rsidP="00867133">
            <w:pPr>
              <w:pStyle w:val="Lijstalinea"/>
              <w:numPr>
                <w:ilvl w:val="0"/>
                <w:numId w:val="13"/>
              </w:numPr>
              <w:cnfStyle w:val="000000100000" w:firstRow="0" w:lastRow="0" w:firstColumn="0" w:lastColumn="0" w:oddVBand="0" w:evenVBand="0" w:oddHBand="1" w:evenHBand="0" w:firstRowFirstColumn="0" w:firstRowLastColumn="0" w:lastRowFirstColumn="0" w:lastRowLastColumn="0"/>
            </w:pPr>
            <w:r>
              <w:t>In hoeverre b</w:t>
            </w:r>
            <w:r w:rsidR="00867133">
              <w:t>en je tevreden over de responsiviteit?</w:t>
            </w:r>
          </w:p>
          <w:p w14:paraId="41FBFCA8" w14:textId="2A06B5D4" w:rsidR="00F8088C" w:rsidRPr="001761E2" w:rsidRDefault="00867133" w:rsidP="00867133">
            <w:pPr>
              <w:pStyle w:val="Lijstalinea"/>
              <w:numPr>
                <w:ilvl w:val="0"/>
                <w:numId w:val="13"/>
              </w:numPr>
              <w:cnfStyle w:val="000000100000" w:firstRow="0" w:lastRow="0" w:firstColumn="0" w:lastColumn="0" w:oddVBand="0" w:evenVBand="0" w:oddHBand="1" w:evenHBand="0" w:firstRowFirstColumn="0" w:firstRowLastColumn="0" w:lastRowFirstColumn="0" w:lastRowLastColumn="0"/>
            </w:pPr>
            <w:r>
              <w:t>Welke verbeterpunten heb je voor jezelf?</w:t>
            </w:r>
          </w:p>
        </w:tc>
      </w:tr>
      <w:tr w:rsidR="00422672" w14:paraId="7416D99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7A17978D" w14:textId="77777777" w:rsidR="00422672" w:rsidRPr="001761E2" w:rsidRDefault="00422672" w:rsidP="00422672">
            <w:r w:rsidRPr="001761E2">
              <w:rPr>
                <w:b/>
                <w:bCs/>
              </w:rPr>
              <w:t>T</w:t>
            </w:r>
            <w:r w:rsidRPr="001761E2">
              <w:t>ransfer</w:t>
            </w:r>
          </w:p>
        </w:tc>
        <w:tc>
          <w:tcPr>
            <w:tcW w:w="4299" w:type="pct"/>
          </w:tcPr>
          <w:p w14:paraId="03BB0E66" w14:textId="77777777" w:rsidR="00422672" w:rsidRPr="00A55879" w:rsidRDefault="00422672" w:rsidP="00422672">
            <w:pPr>
              <w:cnfStyle w:val="000000010000" w:firstRow="0" w:lastRow="0" w:firstColumn="0" w:lastColumn="0" w:oddVBand="0" w:evenVBand="0" w:oddHBand="0" w:evenHBand="1" w:firstRowFirstColumn="0" w:firstRowLastColumn="0" w:lastRowFirstColumn="0" w:lastRowLastColumn="0"/>
              <w:rPr>
                <w:b/>
                <w:bCs/>
              </w:rPr>
            </w:pPr>
            <w:r>
              <w:rPr>
                <w:b/>
                <w:bCs/>
              </w:rPr>
              <w:t>Hoofdvraag: Wat zou je doen in een nieuwe situatie?</w:t>
            </w:r>
          </w:p>
          <w:p w14:paraId="3A24080B" w14:textId="77777777" w:rsidR="00422672" w:rsidRPr="00930B24" w:rsidRDefault="00422672" w:rsidP="00422672">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Stel, de situatie was anders, namelijk … verlopen. Hoe zou je reageren?</w:t>
            </w:r>
          </w:p>
          <w:p w14:paraId="13554F30" w14:textId="77777777" w:rsidR="00422672" w:rsidRPr="00930B24" w:rsidRDefault="00422672" w:rsidP="00422672">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Stel, x was uit de evaluatie gekomen. Wat zouden je aanbevelingen zijn?</w:t>
            </w:r>
          </w:p>
          <w:p w14:paraId="4ACB98F6" w14:textId="77777777" w:rsidR="00422672" w:rsidRPr="00930B24" w:rsidRDefault="00422672" w:rsidP="00422672">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Hoe zou je je opstellen in situatie x?</w:t>
            </w:r>
          </w:p>
          <w:p w14:paraId="7FB7FBDE" w14:textId="77777777" w:rsidR="00422672" w:rsidRPr="00930B24" w:rsidRDefault="00422672" w:rsidP="00422672">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Hoe zou je situatie x oplossen?</w:t>
            </w:r>
          </w:p>
          <w:p w14:paraId="50466012" w14:textId="77777777" w:rsidR="00422672" w:rsidRPr="00930B24" w:rsidRDefault="00422672" w:rsidP="00422672">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Kun je voordoen hoe je zou reageren?</w:t>
            </w:r>
          </w:p>
          <w:p w14:paraId="36E06616" w14:textId="77777777" w:rsidR="00422672" w:rsidRPr="00930B24" w:rsidRDefault="00422672" w:rsidP="00422672">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Hoe zou x er in een ideale situatie uit zien?</w:t>
            </w:r>
          </w:p>
          <w:p w14:paraId="59B921C6" w14:textId="77777777" w:rsidR="00422672" w:rsidRPr="00930B24" w:rsidRDefault="00422672" w:rsidP="00422672">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Op welke dingen zou je letten in situatie x?</w:t>
            </w:r>
          </w:p>
          <w:p w14:paraId="761DE63E" w14:textId="2E518338" w:rsidR="00422672" w:rsidRPr="001761E2" w:rsidRDefault="00422672" w:rsidP="00422672">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Wat zou het effect zijn geweest als je situatie x op manier x had aangepakt?</w:t>
            </w:r>
          </w:p>
        </w:tc>
      </w:tr>
    </w:tbl>
    <w:p w14:paraId="2BA7A7C4" w14:textId="77777777" w:rsidR="00CE3F85" w:rsidRDefault="00CE3F85" w:rsidP="00DB6B10"/>
    <w:p w14:paraId="74EC6DA6" w14:textId="77777777" w:rsidR="00422672" w:rsidRDefault="00422672">
      <w:pPr>
        <w:spacing w:after="160" w:line="259" w:lineRule="auto"/>
        <w:rPr>
          <w:rFonts w:asciiTheme="majorHAnsi" w:eastAsiaTheme="majorEastAsia" w:hAnsiTheme="majorHAnsi" w:cstheme="majorBidi"/>
          <w:color w:val="56355B" w:themeColor="text2"/>
          <w:sz w:val="24"/>
          <w:szCs w:val="24"/>
        </w:rPr>
      </w:pPr>
      <w:r>
        <w:br w:type="page"/>
      </w:r>
    </w:p>
    <w:p w14:paraId="2C8D3700" w14:textId="669ECB5C" w:rsidR="006A79AD" w:rsidRPr="001761E2" w:rsidRDefault="006A79AD" w:rsidP="006A79AD">
      <w:pPr>
        <w:pStyle w:val="Kop3"/>
      </w:pPr>
      <w:r>
        <w:lastRenderedPageBreak/>
        <w:t>Opdracht 3: D1-K1-W3</w:t>
      </w:r>
    </w:p>
    <w:tbl>
      <w:tblPr>
        <w:tblStyle w:val="SPLVeldnamendonkerpaars-1ekolomentotaalrijgroen"/>
        <w:tblW w:w="5000" w:type="pct"/>
        <w:tblLook w:val="04A0" w:firstRow="1" w:lastRow="0" w:firstColumn="1" w:lastColumn="0" w:noHBand="0" w:noVBand="1"/>
      </w:tblPr>
      <w:tblGrid>
        <w:gridCol w:w="1270"/>
        <w:gridCol w:w="7792"/>
      </w:tblGrid>
      <w:tr w:rsidR="006A79AD" w:rsidRPr="001761E2" w14:paraId="0FCFD58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Borders>
              <w:right w:val="single" w:sz="4" w:space="0" w:color="FFFFFF" w:themeColor="background1"/>
            </w:tcBorders>
            <w:shd w:val="clear" w:color="auto" w:fill="56355B"/>
          </w:tcPr>
          <w:p w14:paraId="4083D85C" w14:textId="77777777" w:rsidR="006A79AD" w:rsidRPr="001761E2" w:rsidRDefault="006A79AD">
            <w:pPr>
              <w:rPr>
                <w:b/>
                <w:color w:val="FFFFFF" w:themeColor="background1"/>
              </w:rPr>
            </w:pPr>
            <w:r w:rsidRPr="001761E2">
              <w:rPr>
                <w:b/>
                <w:color w:val="FFFFFF" w:themeColor="background1"/>
              </w:rPr>
              <w:t>Stap</w:t>
            </w:r>
          </w:p>
        </w:tc>
        <w:tc>
          <w:tcPr>
            <w:tcW w:w="4299" w:type="pct"/>
            <w:tcBorders>
              <w:left w:val="single" w:sz="4" w:space="0" w:color="FFFFFF" w:themeColor="background1"/>
              <w:right w:val="single" w:sz="4" w:space="0" w:color="auto"/>
            </w:tcBorders>
            <w:shd w:val="clear" w:color="auto" w:fill="56355B"/>
          </w:tcPr>
          <w:p w14:paraId="1D1027B4" w14:textId="77777777" w:rsidR="006A79AD" w:rsidRPr="001761E2" w:rsidRDefault="006A79AD">
            <w:pPr>
              <w:cnfStyle w:val="100000000000" w:firstRow="1" w:lastRow="0" w:firstColumn="0" w:lastColumn="0" w:oddVBand="0" w:evenVBand="0" w:oddHBand="0" w:evenHBand="0" w:firstRowFirstColumn="0" w:firstRowLastColumn="0" w:lastRowFirstColumn="0" w:lastRowLastColumn="0"/>
              <w:rPr>
                <w:b/>
                <w:color w:val="FFFFFF" w:themeColor="background1"/>
              </w:rPr>
            </w:pPr>
            <w:r w:rsidRPr="001761E2">
              <w:rPr>
                <w:b/>
                <w:color w:val="FFFFFF" w:themeColor="background1"/>
              </w:rPr>
              <w:t>Voorbeeldvragen</w:t>
            </w:r>
          </w:p>
        </w:tc>
      </w:tr>
      <w:tr w:rsidR="0085068E" w:rsidRPr="001761E2" w14:paraId="1623C8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33401555" w14:textId="77777777" w:rsidR="0085068E" w:rsidRPr="001761E2" w:rsidRDefault="0085068E" w:rsidP="0085068E">
            <w:r w:rsidRPr="001761E2">
              <w:rPr>
                <w:b/>
                <w:bCs/>
              </w:rPr>
              <w:t>S</w:t>
            </w:r>
            <w:r w:rsidRPr="001761E2">
              <w:t>ituatie</w:t>
            </w:r>
          </w:p>
        </w:tc>
        <w:tc>
          <w:tcPr>
            <w:tcW w:w="4299" w:type="pct"/>
          </w:tcPr>
          <w:p w14:paraId="1CDBF586" w14:textId="77777777" w:rsidR="0085068E" w:rsidRPr="00A55879" w:rsidRDefault="0085068E" w:rsidP="0085068E">
            <w:pPr>
              <w:cnfStyle w:val="000000100000" w:firstRow="0" w:lastRow="0" w:firstColumn="0" w:lastColumn="0" w:oddVBand="0" w:evenVBand="0" w:oddHBand="1" w:evenHBand="0" w:firstRowFirstColumn="0" w:firstRowLastColumn="0" w:lastRowFirstColumn="0" w:lastRowLastColumn="0"/>
              <w:rPr>
                <w:b/>
                <w:bCs/>
              </w:rPr>
            </w:pPr>
            <w:r>
              <w:rPr>
                <w:b/>
                <w:bCs/>
              </w:rPr>
              <w:t>Hoofdvraag: Wat was de situatie?</w:t>
            </w:r>
          </w:p>
          <w:p w14:paraId="4F1EC349" w14:textId="77777777" w:rsidR="008B0125" w:rsidRDefault="008B0125" w:rsidP="008B0125">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t>Hoe was de vindbaarheid van de applicatie vooraf aan deze taak?</w:t>
            </w:r>
          </w:p>
          <w:p w14:paraId="739E2CA6" w14:textId="6A36A69A" w:rsidR="0085068E" w:rsidRPr="001761E2" w:rsidRDefault="008B0125" w:rsidP="008B0125">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t>Was de teamsamenstelling nog hetzelfde?</w:t>
            </w:r>
          </w:p>
        </w:tc>
      </w:tr>
      <w:tr w:rsidR="0085068E" w:rsidRPr="001761E2" w14:paraId="38D8C30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75CFBB6D" w14:textId="77777777" w:rsidR="0085068E" w:rsidRPr="001761E2" w:rsidRDefault="0085068E" w:rsidP="0085068E">
            <w:r w:rsidRPr="001761E2">
              <w:rPr>
                <w:b/>
                <w:bCs/>
              </w:rPr>
              <w:t>T</w:t>
            </w:r>
            <w:r w:rsidRPr="001761E2">
              <w:t>aak</w:t>
            </w:r>
          </w:p>
        </w:tc>
        <w:tc>
          <w:tcPr>
            <w:tcW w:w="4299" w:type="pct"/>
          </w:tcPr>
          <w:p w14:paraId="74C6B73E" w14:textId="77777777" w:rsidR="0085068E" w:rsidRPr="00A55879" w:rsidRDefault="0085068E" w:rsidP="0085068E">
            <w:pPr>
              <w:cnfStyle w:val="000000010000" w:firstRow="0" w:lastRow="0" w:firstColumn="0" w:lastColumn="0" w:oddVBand="0" w:evenVBand="0" w:oddHBand="0" w:evenHBand="1" w:firstRowFirstColumn="0" w:firstRowLastColumn="0" w:lastRowFirstColumn="0" w:lastRowLastColumn="0"/>
              <w:rPr>
                <w:b/>
                <w:bCs/>
              </w:rPr>
            </w:pPr>
            <w:r>
              <w:rPr>
                <w:b/>
                <w:bCs/>
              </w:rPr>
              <w:t>Hoofdvraag: Wat was je taak?</w:t>
            </w:r>
          </w:p>
          <w:p w14:paraId="0670AE0D" w14:textId="77777777" w:rsidR="0085068E" w:rsidRDefault="0085068E" w:rsidP="0085068E">
            <w:pPr>
              <w:pStyle w:val="Lijstalinea"/>
              <w:numPr>
                <w:ilvl w:val="0"/>
                <w:numId w:val="11"/>
              </w:numPr>
              <w:cnfStyle w:val="000000010000" w:firstRow="0" w:lastRow="0" w:firstColumn="0" w:lastColumn="0" w:oddVBand="0" w:evenVBand="0" w:oddHBand="0" w:evenHBand="1" w:firstRowFirstColumn="0" w:firstRowLastColumn="0" w:lastRowFirstColumn="0" w:lastRowLastColumn="0"/>
            </w:pPr>
            <w:r>
              <w:t>Wat moest er gedaan worden?</w:t>
            </w:r>
          </w:p>
          <w:p w14:paraId="2FB47427" w14:textId="2BD1EB30" w:rsidR="0085068E" w:rsidRPr="001761E2" w:rsidRDefault="0085068E" w:rsidP="0085068E">
            <w:pPr>
              <w:pStyle w:val="Lijstalinea"/>
              <w:numPr>
                <w:ilvl w:val="0"/>
                <w:numId w:val="11"/>
              </w:numPr>
              <w:cnfStyle w:val="000000010000" w:firstRow="0" w:lastRow="0" w:firstColumn="0" w:lastColumn="0" w:oddVBand="0" w:evenVBand="0" w:oddHBand="0" w:evenHBand="1" w:firstRowFirstColumn="0" w:firstRowLastColumn="0" w:lastRowFirstColumn="0" w:lastRowLastColumn="0"/>
            </w:pPr>
            <w:r>
              <w:t>Hoe heb je het werk verdeeld?</w:t>
            </w:r>
          </w:p>
        </w:tc>
      </w:tr>
      <w:tr w:rsidR="0085068E" w:rsidRPr="001761E2" w14:paraId="2BC0FB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6EBF9D1E" w14:textId="77777777" w:rsidR="0085068E" w:rsidRPr="001761E2" w:rsidRDefault="0085068E" w:rsidP="0085068E">
            <w:r w:rsidRPr="001761E2">
              <w:rPr>
                <w:b/>
                <w:bCs/>
              </w:rPr>
              <w:t>A</w:t>
            </w:r>
            <w:r w:rsidRPr="001761E2">
              <w:t>ctie</w:t>
            </w:r>
          </w:p>
        </w:tc>
        <w:tc>
          <w:tcPr>
            <w:tcW w:w="4299" w:type="pct"/>
          </w:tcPr>
          <w:p w14:paraId="1D3BD20D" w14:textId="77777777" w:rsidR="0085068E" w:rsidRPr="00A55879" w:rsidRDefault="0085068E" w:rsidP="0085068E">
            <w:pPr>
              <w:cnfStyle w:val="000000100000" w:firstRow="0" w:lastRow="0" w:firstColumn="0" w:lastColumn="0" w:oddVBand="0" w:evenVBand="0" w:oddHBand="1" w:evenHBand="0" w:firstRowFirstColumn="0" w:firstRowLastColumn="0" w:lastRowFirstColumn="0" w:lastRowLastColumn="0"/>
              <w:rPr>
                <w:b/>
                <w:bCs/>
              </w:rPr>
            </w:pPr>
            <w:r>
              <w:rPr>
                <w:b/>
                <w:bCs/>
              </w:rPr>
              <w:t>Hoofdvraag: Wat heb je gedaan?</w:t>
            </w:r>
          </w:p>
          <w:p w14:paraId="20AEC6AA" w14:textId="77777777" w:rsidR="00822AE6" w:rsidRDefault="00822AE6" w:rsidP="00822AE6">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 xml:space="preserve">Op welke wijze heb je de zoektermen gevonden? </w:t>
            </w:r>
          </w:p>
          <w:p w14:paraId="6C08275F" w14:textId="77777777" w:rsidR="00822AE6" w:rsidRDefault="00822AE6" w:rsidP="00822AE6">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Hoe heb je de vindbaarheid onderzocht?</w:t>
            </w:r>
          </w:p>
          <w:p w14:paraId="0FDB4985" w14:textId="77777777" w:rsidR="00822AE6" w:rsidRDefault="00822AE6" w:rsidP="00822AE6">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 xml:space="preserve">Welke SEO-tools heb je gebruikt? </w:t>
            </w:r>
          </w:p>
          <w:p w14:paraId="12D5B658" w14:textId="6AA03D45" w:rsidR="0085068E" w:rsidRPr="001761E2" w:rsidRDefault="00822AE6" w:rsidP="00822AE6">
            <w:pPr>
              <w:pStyle w:val="Lijstalinea"/>
              <w:numPr>
                <w:ilvl w:val="0"/>
                <w:numId w:val="8"/>
              </w:numPr>
              <w:cnfStyle w:val="000000100000" w:firstRow="0" w:lastRow="0" w:firstColumn="0" w:lastColumn="0" w:oddVBand="0" w:evenVBand="0" w:oddHBand="1" w:evenHBand="0" w:firstRowFirstColumn="0" w:firstRowLastColumn="0" w:lastRowFirstColumn="0" w:lastRowLastColumn="0"/>
            </w:pPr>
            <w:r>
              <w:t>Op welke wijze heb je de code geoptimaliseerd?</w:t>
            </w:r>
          </w:p>
        </w:tc>
      </w:tr>
      <w:tr w:rsidR="0085068E" w:rsidRPr="001761E2" w14:paraId="33DDF0D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258F6D87" w14:textId="77777777" w:rsidR="0085068E" w:rsidRPr="001761E2" w:rsidRDefault="0085068E" w:rsidP="0085068E">
            <w:r w:rsidRPr="001761E2">
              <w:rPr>
                <w:b/>
                <w:bCs/>
              </w:rPr>
              <w:t>R</w:t>
            </w:r>
            <w:r w:rsidRPr="001761E2">
              <w:t>esultaat</w:t>
            </w:r>
          </w:p>
        </w:tc>
        <w:tc>
          <w:tcPr>
            <w:tcW w:w="4299" w:type="pct"/>
          </w:tcPr>
          <w:p w14:paraId="2EACA3D9" w14:textId="77777777" w:rsidR="0085068E" w:rsidRPr="00A55879" w:rsidRDefault="0085068E" w:rsidP="0085068E">
            <w:pPr>
              <w:cnfStyle w:val="000000010000" w:firstRow="0" w:lastRow="0" w:firstColumn="0" w:lastColumn="0" w:oddVBand="0" w:evenVBand="0" w:oddHBand="0" w:evenHBand="1" w:firstRowFirstColumn="0" w:firstRowLastColumn="0" w:lastRowFirstColumn="0" w:lastRowLastColumn="0"/>
              <w:rPr>
                <w:b/>
                <w:bCs/>
              </w:rPr>
            </w:pPr>
            <w:r>
              <w:rPr>
                <w:b/>
                <w:bCs/>
              </w:rPr>
              <w:t>Hoofdvraag: Wat was het resultaat?</w:t>
            </w:r>
          </w:p>
          <w:p w14:paraId="1DD363F0" w14:textId="77777777" w:rsidR="00672C5D" w:rsidRDefault="00672C5D" w:rsidP="00672C5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t>Hoe verliep de meting van de vindbaarheid?</w:t>
            </w:r>
          </w:p>
          <w:p w14:paraId="51ADADF3" w14:textId="77777777" w:rsidR="00672C5D" w:rsidRDefault="00672C5D" w:rsidP="00672C5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t>Wat is het resultaat van de meting van de vindbaarheid?</w:t>
            </w:r>
          </w:p>
          <w:p w14:paraId="0EF73339" w14:textId="77777777" w:rsidR="00672C5D" w:rsidRDefault="00672C5D" w:rsidP="00672C5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t>Welke optimalisaties zijn al uitgevoerd?</w:t>
            </w:r>
          </w:p>
          <w:p w14:paraId="12467407" w14:textId="3C74D36B" w:rsidR="0085068E" w:rsidRPr="001761E2" w:rsidRDefault="00672C5D" w:rsidP="00672C5D">
            <w:pPr>
              <w:pStyle w:val="Lijstalinea"/>
              <w:numPr>
                <w:ilvl w:val="0"/>
                <w:numId w:val="8"/>
              </w:numPr>
              <w:cnfStyle w:val="000000010000" w:firstRow="0" w:lastRow="0" w:firstColumn="0" w:lastColumn="0" w:oddVBand="0" w:evenVBand="0" w:oddHBand="0" w:evenHBand="1" w:firstRowFirstColumn="0" w:firstRowLastColumn="0" w:lastRowFirstColumn="0" w:lastRowLastColumn="0"/>
            </w:pPr>
            <w:r>
              <w:t>Welke aanbevelingen zijn er nog om de vindbaarheid te verbeteren?</w:t>
            </w:r>
          </w:p>
        </w:tc>
      </w:tr>
      <w:tr w:rsidR="0085068E" w:rsidRPr="001761E2" w14:paraId="27C955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646CEF5F" w14:textId="77777777" w:rsidR="0085068E" w:rsidRPr="001761E2" w:rsidRDefault="0085068E" w:rsidP="0085068E">
            <w:r w:rsidRPr="001761E2">
              <w:rPr>
                <w:b/>
                <w:bCs/>
              </w:rPr>
              <w:t>R</w:t>
            </w:r>
            <w:r w:rsidRPr="001761E2">
              <w:t>eflectie</w:t>
            </w:r>
          </w:p>
        </w:tc>
        <w:tc>
          <w:tcPr>
            <w:tcW w:w="4299" w:type="pct"/>
          </w:tcPr>
          <w:p w14:paraId="52B4FB91" w14:textId="77777777" w:rsidR="0085068E" w:rsidRPr="00A55879" w:rsidRDefault="0085068E" w:rsidP="0085068E">
            <w:pPr>
              <w:cnfStyle w:val="000000100000" w:firstRow="0" w:lastRow="0" w:firstColumn="0" w:lastColumn="0" w:oddVBand="0" w:evenVBand="0" w:oddHBand="1" w:evenHBand="0" w:firstRowFirstColumn="0" w:firstRowLastColumn="0" w:lastRowFirstColumn="0" w:lastRowLastColumn="0"/>
              <w:rPr>
                <w:b/>
                <w:bCs/>
              </w:rPr>
            </w:pPr>
            <w:r>
              <w:rPr>
                <w:b/>
                <w:bCs/>
              </w:rPr>
              <w:t>Hoofdvraag: Wat vind je van je eigen handelen?</w:t>
            </w:r>
          </w:p>
          <w:p w14:paraId="421A9BE2" w14:textId="77777777" w:rsidR="00FE056E" w:rsidRDefault="00FE056E" w:rsidP="00FE056E">
            <w:pPr>
              <w:pStyle w:val="Lijstalinea"/>
              <w:numPr>
                <w:ilvl w:val="0"/>
                <w:numId w:val="13"/>
              </w:numPr>
              <w:cnfStyle w:val="000000100000" w:firstRow="0" w:lastRow="0" w:firstColumn="0" w:lastColumn="0" w:oddVBand="0" w:evenVBand="0" w:oddHBand="1" w:evenHBand="0" w:firstRowFirstColumn="0" w:firstRowLastColumn="0" w:lastRowFirstColumn="0" w:lastRowLastColumn="0"/>
            </w:pPr>
            <w:r>
              <w:t>In hoeverre ben je tevreden over de optimalisatie en de resterende aanbevelingen?</w:t>
            </w:r>
          </w:p>
          <w:p w14:paraId="13BF2A60" w14:textId="5C0E760A" w:rsidR="0085068E" w:rsidRPr="001761E2" w:rsidRDefault="001A73E2" w:rsidP="00FE056E">
            <w:pPr>
              <w:pStyle w:val="Lijstalinea"/>
              <w:numPr>
                <w:ilvl w:val="0"/>
                <w:numId w:val="13"/>
              </w:numPr>
              <w:cnfStyle w:val="000000100000" w:firstRow="0" w:lastRow="0" w:firstColumn="0" w:lastColumn="0" w:oddVBand="0" w:evenVBand="0" w:oddHBand="1" w:evenHBand="0" w:firstRowFirstColumn="0" w:firstRowLastColumn="0" w:lastRowFirstColumn="0" w:lastRowLastColumn="0"/>
            </w:pPr>
            <w:r>
              <w:t>Welke</w:t>
            </w:r>
            <w:r w:rsidR="00FE056E">
              <w:t xml:space="preserve"> verbeterpunten </w:t>
            </w:r>
            <w:r>
              <w:t xml:space="preserve">heb je </w:t>
            </w:r>
            <w:r w:rsidR="00FE056E">
              <w:t>voor jezelf?</w:t>
            </w:r>
          </w:p>
        </w:tc>
      </w:tr>
      <w:tr w:rsidR="0085068E" w14:paraId="0779EEA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71F06AA2" w14:textId="77777777" w:rsidR="0085068E" w:rsidRPr="001761E2" w:rsidRDefault="0085068E" w:rsidP="0085068E">
            <w:r w:rsidRPr="001761E2">
              <w:rPr>
                <w:b/>
                <w:bCs/>
              </w:rPr>
              <w:t>T</w:t>
            </w:r>
            <w:r w:rsidRPr="001761E2">
              <w:t>ransfer</w:t>
            </w:r>
          </w:p>
        </w:tc>
        <w:tc>
          <w:tcPr>
            <w:tcW w:w="4299" w:type="pct"/>
          </w:tcPr>
          <w:p w14:paraId="3BF055C5" w14:textId="77777777" w:rsidR="0085068E" w:rsidRPr="00987A86" w:rsidRDefault="0085068E" w:rsidP="0085068E">
            <w:pPr>
              <w:cnfStyle w:val="000000010000" w:firstRow="0" w:lastRow="0" w:firstColumn="0" w:lastColumn="0" w:oddVBand="0" w:evenVBand="0" w:oddHBand="0" w:evenHBand="1" w:firstRowFirstColumn="0" w:firstRowLastColumn="0" w:lastRowFirstColumn="0" w:lastRowLastColumn="0"/>
              <w:rPr>
                <w:b/>
                <w:bCs/>
              </w:rPr>
            </w:pPr>
            <w:r>
              <w:rPr>
                <w:b/>
                <w:bCs/>
              </w:rPr>
              <w:t>Hoofdvraag: Wat zou je doen in een nieuwe situatie?</w:t>
            </w:r>
          </w:p>
          <w:p w14:paraId="0E173ED6" w14:textId="77777777" w:rsidR="0085068E" w:rsidRPr="00930B24" w:rsidRDefault="0085068E" w:rsidP="0085068E">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Stel, de situatie was anders, namelijk … verlopen. Hoe zou je reageren?</w:t>
            </w:r>
          </w:p>
          <w:p w14:paraId="2CD24A2C" w14:textId="77777777" w:rsidR="0085068E" w:rsidRPr="00930B24" w:rsidRDefault="0085068E" w:rsidP="0085068E">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Stel, x was uit de evaluatie gekomen. Wat zouden je aanbevelingen zijn?</w:t>
            </w:r>
          </w:p>
          <w:p w14:paraId="1A7436D4" w14:textId="77777777" w:rsidR="0085068E" w:rsidRPr="00930B24" w:rsidRDefault="0085068E" w:rsidP="0085068E">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Hoe zou je je opstellen in situatie x?</w:t>
            </w:r>
          </w:p>
          <w:p w14:paraId="7768295F" w14:textId="77777777" w:rsidR="0085068E" w:rsidRPr="00930B24" w:rsidRDefault="0085068E" w:rsidP="0085068E">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Hoe zou je situatie x oplossen?</w:t>
            </w:r>
          </w:p>
          <w:p w14:paraId="720810DA" w14:textId="77777777" w:rsidR="0085068E" w:rsidRPr="00930B24" w:rsidRDefault="0085068E" w:rsidP="0085068E">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Kun je voordoen hoe je zou reageren?</w:t>
            </w:r>
          </w:p>
          <w:p w14:paraId="3A7B7867" w14:textId="77777777" w:rsidR="0085068E" w:rsidRPr="00930B24" w:rsidRDefault="0085068E" w:rsidP="0085068E">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Hoe zou x er in een ideale situatie uit zien?</w:t>
            </w:r>
          </w:p>
          <w:p w14:paraId="2DC6CEFA" w14:textId="77777777" w:rsidR="0085068E" w:rsidRPr="00930B24" w:rsidRDefault="0085068E" w:rsidP="0085068E">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Op welke dingen zou je letten in situatie x?</w:t>
            </w:r>
          </w:p>
          <w:p w14:paraId="2F37B726" w14:textId="3EFF1234" w:rsidR="0085068E" w:rsidRPr="001761E2" w:rsidRDefault="0085068E" w:rsidP="0085068E">
            <w:pPr>
              <w:pStyle w:val="Lijstalinea"/>
              <w:numPr>
                <w:ilvl w:val="0"/>
                <w:numId w:val="13"/>
              </w:numPr>
              <w:cnfStyle w:val="000000010000" w:firstRow="0" w:lastRow="0" w:firstColumn="0" w:lastColumn="0" w:oddVBand="0" w:evenVBand="0" w:oddHBand="0" w:evenHBand="1" w:firstRowFirstColumn="0" w:firstRowLastColumn="0" w:lastRowFirstColumn="0" w:lastRowLastColumn="0"/>
            </w:pPr>
            <w:r w:rsidRPr="00930B24">
              <w:t>Wat zou het effect zijn geweest als je situatie x op manier x had aangepakt?</w:t>
            </w:r>
          </w:p>
        </w:tc>
      </w:tr>
    </w:tbl>
    <w:p w14:paraId="29DD5EDE" w14:textId="77777777" w:rsidR="006A79AD" w:rsidRPr="00E62591" w:rsidRDefault="006A79AD" w:rsidP="00DB6B10"/>
    <w:sectPr w:rsidR="006A79AD" w:rsidRPr="00E62591" w:rsidSect="002E7E12">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71C17" w14:textId="77777777" w:rsidR="001A6559" w:rsidRDefault="001A6559" w:rsidP="00910A2E">
      <w:pPr>
        <w:spacing w:line="240" w:lineRule="auto"/>
      </w:pPr>
      <w:r>
        <w:separator/>
      </w:r>
    </w:p>
    <w:p w14:paraId="07ED8250" w14:textId="77777777" w:rsidR="001A6559" w:rsidRDefault="001A6559"/>
  </w:endnote>
  <w:endnote w:type="continuationSeparator" w:id="0">
    <w:p w14:paraId="2F74AD5F" w14:textId="77777777" w:rsidR="001A6559" w:rsidRDefault="001A6559" w:rsidP="00910A2E">
      <w:pPr>
        <w:spacing w:line="240" w:lineRule="auto"/>
      </w:pPr>
      <w:r>
        <w:continuationSeparator/>
      </w:r>
    </w:p>
    <w:p w14:paraId="2A2BEFF4" w14:textId="77777777" w:rsidR="001A6559" w:rsidRDefault="001A6559"/>
  </w:endnote>
  <w:endnote w:type="continuationNotice" w:id="1">
    <w:p w14:paraId="2A623BAA" w14:textId="77777777" w:rsidR="001A6559" w:rsidRDefault="001A655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C4CCD" w14:textId="4F168E7B" w:rsidR="0017583A" w:rsidRDefault="0017583A" w:rsidP="0069446E">
    <w:pPr>
      <w:pStyle w:val="Voettekst"/>
      <w:tabs>
        <w:tab w:val="clear" w:pos="9072"/>
        <w:tab w:val="right" w:pos="14004"/>
      </w:tabs>
    </w:pPr>
    <w:r>
      <w:rPr>
        <w:noProof/>
        <w:lang w:eastAsia="nl-NL"/>
      </w:rPr>
      <w:drawing>
        <wp:inline distT="0" distB="0" distL="0" distR="0" wp14:anchorId="58440057" wp14:editId="43CDFCFF">
          <wp:extent cx="918000" cy="360000"/>
          <wp:effectExtent l="0" t="0" r="0" b="2540"/>
          <wp:docPr id="2" name="Afbeelding 2"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descr="Afbeelding met tekst&#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918000" cy="360000"/>
                  </a:xfrm>
                  <a:prstGeom prst="rect">
                    <a:avLst/>
                  </a:prstGeom>
                </pic:spPr>
              </pic:pic>
            </a:graphicData>
          </a:graphic>
        </wp:inline>
      </w:drawing>
    </w:r>
    <w:r>
      <w:tab/>
    </w:r>
    <w:r w:rsidR="004D4179">
      <w:t>FED</w:t>
    </w:r>
    <w:r w:rsidR="004868AE">
      <w:t>_PF_D1-K1-1v1</w:t>
    </w:r>
    <w:r>
      <w:tab/>
    </w:r>
    <w:r w:rsidR="002E7E12">
      <w:rPr>
        <w:szCs w:val="16"/>
      </w:rPr>
      <w:fldChar w:fldCharType="begin"/>
    </w:r>
    <w:r w:rsidR="002E7E12">
      <w:rPr>
        <w:szCs w:val="16"/>
      </w:rPr>
      <w:instrText>PAGE</w:instrText>
    </w:r>
    <w:r w:rsidR="002E7E12">
      <w:rPr>
        <w:szCs w:val="16"/>
      </w:rPr>
      <w:fldChar w:fldCharType="separate"/>
    </w:r>
    <w:r w:rsidR="002E7E12">
      <w:rPr>
        <w:szCs w:val="16"/>
      </w:rPr>
      <w:t>2</w:t>
    </w:r>
    <w:r w:rsidR="002E7E12">
      <w:rPr>
        <w:szCs w:val="16"/>
      </w:rPr>
      <w:fldChar w:fldCharType="end"/>
    </w:r>
    <w:r w:rsidR="002E7E12">
      <w:rPr>
        <w:szCs w:val="16"/>
      </w:rPr>
      <w:t>/</w:t>
    </w:r>
    <w:r w:rsidR="002E7E12">
      <w:rPr>
        <w:szCs w:val="16"/>
      </w:rPr>
      <w:fldChar w:fldCharType="begin"/>
    </w:r>
    <w:r w:rsidR="002E7E12">
      <w:rPr>
        <w:szCs w:val="16"/>
      </w:rPr>
      <w:instrText>NUMPAGES</w:instrText>
    </w:r>
    <w:r w:rsidR="002E7E12">
      <w:rPr>
        <w:szCs w:val="16"/>
      </w:rPr>
      <w:fldChar w:fldCharType="separate"/>
    </w:r>
    <w:r w:rsidR="002E7E12">
      <w:rPr>
        <w:szCs w:val="16"/>
      </w:rPr>
      <w:t>3</w:t>
    </w:r>
    <w:r w:rsidR="002E7E12">
      <w:rPr>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EB0CB" w14:textId="77777777" w:rsidR="001A6559" w:rsidRDefault="001A6559" w:rsidP="00910A2E">
      <w:pPr>
        <w:spacing w:line="240" w:lineRule="auto"/>
      </w:pPr>
      <w:r>
        <w:separator/>
      </w:r>
    </w:p>
    <w:p w14:paraId="5D312985" w14:textId="77777777" w:rsidR="001A6559" w:rsidRDefault="001A6559"/>
  </w:footnote>
  <w:footnote w:type="continuationSeparator" w:id="0">
    <w:p w14:paraId="64A8C540" w14:textId="77777777" w:rsidR="001A6559" w:rsidRDefault="001A6559" w:rsidP="00910A2E">
      <w:pPr>
        <w:spacing w:line="240" w:lineRule="auto"/>
      </w:pPr>
      <w:r>
        <w:continuationSeparator/>
      </w:r>
    </w:p>
    <w:p w14:paraId="39A406E3" w14:textId="77777777" w:rsidR="001A6559" w:rsidRDefault="001A6559"/>
  </w:footnote>
  <w:footnote w:type="continuationNotice" w:id="1">
    <w:p w14:paraId="40E8A4EF" w14:textId="77777777" w:rsidR="001A6559" w:rsidRDefault="001A655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C5ABC" w14:textId="77777777" w:rsidR="00910A2E" w:rsidRDefault="00D81520">
    <w:pPr>
      <w:pStyle w:val="Koptekst"/>
    </w:pPr>
    <w:r>
      <w:rPr>
        <w:noProof/>
      </w:rPr>
      <w:pict w14:anchorId="583DDC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006720" o:spid="_x0000_s1025" type="#_x0000_t75" style="position:absolute;margin-left:0;margin-top:0;width:595.2pt;height:841.9pt;z-index:-251658752;mso-wrap-edited:f;mso-position-horizontal:center;mso-position-horizontal-relative:page;mso-position-vertical:center;mso-position-vertical-relative:page" o:allowincell="f">
          <v:imagedata r:id="rId1" o:title="Watermerk voorpagina"/>
          <w10:wrap anchorx="page" anchory="page"/>
          <w10:anchorloc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DD3B1" w14:textId="77777777" w:rsidR="0017583A" w:rsidRPr="00CE3F85" w:rsidRDefault="0017583A" w:rsidP="00CE3F85">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016C"/>
    <w:multiLevelType w:val="hybridMultilevel"/>
    <w:tmpl w:val="57FCBD9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 w15:restartNumberingAfterBreak="0">
    <w:nsid w:val="087E7E9A"/>
    <w:multiLevelType w:val="hybridMultilevel"/>
    <w:tmpl w:val="43A217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A773760"/>
    <w:multiLevelType w:val="hybridMultilevel"/>
    <w:tmpl w:val="5CE400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F22329F"/>
    <w:multiLevelType w:val="hybridMultilevel"/>
    <w:tmpl w:val="5478DF2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4011AAD"/>
    <w:multiLevelType w:val="hybridMultilevel"/>
    <w:tmpl w:val="392846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5470B4E"/>
    <w:multiLevelType w:val="hybridMultilevel"/>
    <w:tmpl w:val="A0D474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68B79E0"/>
    <w:multiLevelType w:val="hybridMultilevel"/>
    <w:tmpl w:val="CE9E25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B94C23"/>
    <w:multiLevelType w:val="hybridMultilevel"/>
    <w:tmpl w:val="5A2A669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FCF0C81"/>
    <w:multiLevelType w:val="hybridMultilevel"/>
    <w:tmpl w:val="CC78AF3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15D181F"/>
    <w:multiLevelType w:val="hybridMultilevel"/>
    <w:tmpl w:val="CE9E25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4F039E6"/>
    <w:multiLevelType w:val="hybridMultilevel"/>
    <w:tmpl w:val="BF1AF9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9B66D40"/>
    <w:multiLevelType w:val="hybridMultilevel"/>
    <w:tmpl w:val="1714B7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C2D6F47"/>
    <w:multiLevelType w:val="hybridMultilevel"/>
    <w:tmpl w:val="A50AFBC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3" w15:restartNumberingAfterBreak="0">
    <w:nsid w:val="339C1A8B"/>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7CE11A3"/>
    <w:multiLevelType w:val="hybridMultilevel"/>
    <w:tmpl w:val="84DA141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A3E13D9"/>
    <w:multiLevelType w:val="hybridMultilevel"/>
    <w:tmpl w:val="41142E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B0E3E7A"/>
    <w:multiLevelType w:val="hybridMultilevel"/>
    <w:tmpl w:val="7200FC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3B421D80"/>
    <w:multiLevelType w:val="hybridMultilevel"/>
    <w:tmpl w:val="65FE333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E895F94"/>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73467EB"/>
    <w:multiLevelType w:val="hybridMultilevel"/>
    <w:tmpl w:val="CE9E2590"/>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50E51EAE"/>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111CC6"/>
    <w:multiLevelType w:val="hybridMultilevel"/>
    <w:tmpl w:val="17CAFA9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56054520"/>
    <w:multiLevelType w:val="hybridMultilevel"/>
    <w:tmpl w:val="5972FC8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3" w15:restartNumberingAfterBreak="0">
    <w:nsid w:val="56AB3633"/>
    <w:multiLevelType w:val="hybridMultilevel"/>
    <w:tmpl w:val="E4C4EBD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8FC7577"/>
    <w:multiLevelType w:val="hybridMultilevel"/>
    <w:tmpl w:val="6D889D9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5" w15:restartNumberingAfterBreak="0">
    <w:nsid w:val="5B52181D"/>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C171F12"/>
    <w:multiLevelType w:val="hybridMultilevel"/>
    <w:tmpl w:val="D5C45480"/>
    <w:lvl w:ilvl="0" w:tplc="04130003">
      <w:start w:val="1"/>
      <w:numFmt w:val="bullet"/>
      <w:lvlText w:val="o"/>
      <w:lvlJc w:val="left"/>
      <w:pPr>
        <w:ind w:left="1440" w:hanging="360"/>
      </w:pPr>
      <w:rPr>
        <w:rFonts w:ascii="Courier New" w:hAnsi="Courier New" w:cs="Courier New" w:hint="default"/>
      </w:rPr>
    </w:lvl>
    <w:lvl w:ilvl="1" w:tplc="04130003">
      <w:start w:val="1"/>
      <w:numFmt w:val="bullet"/>
      <w:lvlText w:val="o"/>
      <w:lvlJc w:val="left"/>
      <w:pPr>
        <w:ind w:left="2160" w:hanging="360"/>
      </w:pPr>
      <w:rPr>
        <w:rFonts w:ascii="Courier New" w:hAnsi="Courier New" w:cs="Courier New" w:hint="default"/>
      </w:rPr>
    </w:lvl>
    <w:lvl w:ilvl="2" w:tplc="04130005">
      <w:start w:val="1"/>
      <w:numFmt w:val="bullet"/>
      <w:lvlText w:val=""/>
      <w:lvlJc w:val="left"/>
      <w:pPr>
        <w:ind w:left="2880" w:hanging="360"/>
      </w:pPr>
      <w:rPr>
        <w:rFonts w:ascii="Wingdings" w:hAnsi="Wingdings" w:hint="default"/>
      </w:rPr>
    </w:lvl>
    <w:lvl w:ilvl="3" w:tplc="04130001">
      <w:start w:val="1"/>
      <w:numFmt w:val="bullet"/>
      <w:lvlText w:val=""/>
      <w:lvlJc w:val="left"/>
      <w:pPr>
        <w:ind w:left="3600" w:hanging="360"/>
      </w:pPr>
      <w:rPr>
        <w:rFonts w:ascii="Symbol" w:hAnsi="Symbol" w:hint="default"/>
      </w:rPr>
    </w:lvl>
    <w:lvl w:ilvl="4" w:tplc="04130003">
      <w:start w:val="1"/>
      <w:numFmt w:val="bullet"/>
      <w:lvlText w:val="o"/>
      <w:lvlJc w:val="left"/>
      <w:pPr>
        <w:ind w:left="4320" w:hanging="360"/>
      </w:pPr>
      <w:rPr>
        <w:rFonts w:ascii="Courier New" w:hAnsi="Courier New" w:cs="Courier New" w:hint="default"/>
      </w:rPr>
    </w:lvl>
    <w:lvl w:ilvl="5" w:tplc="04130005">
      <w:start w:val="1"/>
      <w:numFmt w:val="bullet"/>
      <w:lvlText w:val=""/>
      <w:lvlJc w:val="left"/>
      <w:pPr>
        <w:ind w:left="5040" w:hanging="360"/>
      </w:pPr>
      <w:rPr>
        <w:rFonts w:ascii="Wingdings" w:hAnsi="Wingdings" w:hint="default"/>
      </w:rPr>
    </w:lvl>
    <w:lvl w:ilvl="6" w:tplc="04130001">
      <w:start w:val="1"/>
      <w:numFmt w:val="bullet"/>
      <w:lvlText w:val=""/>
      <w:lvlJc w:val="left"/>
      <w:pPr>
        <w:ind w:left="5760" w:hanging="360"/>
      </w:pPr>
      <w:rPr>
        <w:rFonts w:ascii="Symbol" w:hAnsi="Symbol" w:hint="default"/>
      </w:rPr>
    </w:lvl>
    <w:lvl w:ilvl="7" w:tplc="04130003">
      <w:start w:val="1"/>
      <w:numFmt w:val="bullet"/>
      <w:lvlText w:val="o"/>
      <w:lvlJc w:val="left"/>
      <w:pPr>
        <w:ind w:left="6480" w:hanging="360"/>
      </w:pPr>
      <w:rPr>
        <w:rFonts w:ascii="Courier New" w:hAnsi="Courier New" w:cs="Courier New" w:hint="default"/>
      </w:rPr>
    </w:lvl>
    <w:lvl w:ilvl="8" w:tplc="04130005">
      <w:start w:val="1"/>
      <w:numFmt w:val="bullet"/>
      <w:lvlText w:val=""/>
      <w:lvlJc w:val="left"/>
      <w:pPr>
        <w:ind w:left="7200" w:hanging="360"/>
      </w:pPr>
      <w:rPr>
        <w:rFonts w:ascii="Wingdings" w:hAnsi="Wingdings" w:hint="default"/>
      </w:rPr>
    </w:lvl>
  </w:abstractNum>
  <w:abstractNum w:abstractNumId="27" w15:restartNumberingAfterBreak="0">
    <w:nsid w:val="5F657946"/>
    <w:multiLevelType w:val="hybridMultilevel"/>
    <w:tmpl w:val="67D008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621D472D"/>
    <w:multiLevelType w:val="hybridMultilevel"/>
    <w:tmpl w:val="CE9E25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6040198"/>
    <w:multiLevelType w:val="hybridMultilevel"/>
    <w:tmpl w:val="9982BF9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69BC2578"/>
    <w:multiLevelType w:val="hybridMultilevel"/>
    <w:tmpl w:val="65FE333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A174127"/>
    <w:multiLevelType w:val="hybridMultilevel"/>
    <w:tmpl w:val="65FE3336"/>
    <w:lvl w:ilvl="0" w:tplc="92845E12">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7EE86622"/>
    <w:multiLevelType w:val="hybridMultilevel"/>
    <w:tmpl w:val="53321F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08875825">
    <w:abstractNumId w:val="16"/>
  </w:num>
  <w:num w:numId="2" w16cid:durableId="689724577">
    <w:abstractNumId w:val="31"/>
  </w:num>
  <w:num w:numId="3" w16cid:durableId="483930087">
    <w:abstractNumId w:val="10"/>
  </w:num>
  <w:num w:numId="4" w16cid:durableId="1977566369">
    <w:abstractNumId w:val="19"/>
  </w:num>
  <w:num w:numId="5" w16cid:durableId="1416824610">
    <w:abstractNumId w:val="0"/>
  </w:num>
  <w:num w:numId="6" w16cid:durableId="848982158">
    <w:abstractNumId w:val="26"/>
  </w:num>
  <w:num w:numId="7" w16cid:durableId="408578923">
    <w:abstractNumId w:val="5"/>
  </w:num>
  <w:num w:numId="8" w16cid:durableId="2052263547">
    <w:abstractNumId w:val="12"/>
  </w:num>
  <w:num w:numId="9" w16cid:durableId="1866626538">
    <w:abstractNumId w:val="22"/>
  </w:num>
  <w:num w:numId="10" w16cid:durableId="2134710196">
    <w:abstractNumId w:val="24"/>
  </w:num>
  <w:num w:numId="11" w16cid:durableId="1247882306">
    <w:abstractNumId w:val="11"/>
  </w:num>
  <w:num w:numId="12" w16cid:durableId="1681354569">
    <w:abstractNumId w:val="15"/>
  </w:num>
  <w:num w:numId="13" w16cid:durableId="1112937845">
    <w:abstractNumId w:val="32"/>
  </w:num>
  <w:num w:numId="14" w16cid:durableId="1973244069">
    <w:abstractNumId w:val="28"/>
  </w:num>
  <w:num w:numId="15" w16cid:durableId="1877083507">
    <w:abstractNumId w:val="9"/>
  </w:num>
  <w:num w:numId="16" w16cid:durableId="414787229">
    <w:abstractNumId w:val="6"/>
  </w:num>
  <w:num w:numId="17" w16cid:durableId="1957323608">
    <w:abstractNumId w:val="23"/>
  </w:num>
  <w:num w:numId="18" w16cid:durableId="1514806390">
    <w:abstractNumId w:val="8"/>
  </w:num>
  <w:num w:numId="19" w16cid:durableId="525412579">
    <w:abstractNumId w:val="2"/>
  </w:num>
  <w:num w:numId="20" w16cid:durableId="882601820">
    <w:abstractNumId w:val="20"/>
  </w:num>
  <w:num w:numId="21" w16cid:durableId="2048218858">
    <w:abstractNumId w:val="18"/>
  </w:num>
  <w:num w:numId="22" w16cid:durableId="916137023">
    <w:abstractNumId w:val="25"/>
  </w:num>
  <w:num w:numId="23" w16cid:durableId="1974797340">
    <w:abstractNumId w:val="17"/>
  </w:num>
  <w:num w:numId="24" w16cid:durableId="104465021">
    <w:abstractNumId w:val="13"/>
  </w:num>
  <w:num w:numId="25" w16cid:durableId="777718969">
    <w:abstractNumId w:val="30"/>
  </w:num>
  <w:num w:numId="26" w16cid:durableId="528371302">
    <w:abstractNumId w:val="1"/>
  </w:num>
  <w:num w:numId="27" w16cid:durableId="1990359962">
    <w:abstractNumId w:val="7"/>
  </w:num>
  <w:num w:numId="28" w16cid:durableId="21262232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26080657">
    <w:abstractNumId w:val="27"/>
  </w:num>
  <w:num w:numId="30" w16cid:durableId="1008022054">
    <w:abstractNumId w:val="4"/>
  </w:num>
  <w:num w:numId="31" w16cid:durableId="1446537982">
    <w:abstractNumId w:val="21"/>
  </w:num>
  <w:num w:numId="32" w16cid:durableId="122500713">
    <w:abstractNumId w:val="3"/>
  </w:num>
  <w:num w:numId="33" w16cid:durableId="1909418896">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092"/>
    <w:rsid w:val="000021F0"/>
    <w:rsid w:val="0000627D"/>
    <w:rsid w:val="00007153"/>
    <w:rsid w:val="000109D7"/>
    <w:rsid w:val="000141BB"/>
    <w:rsid w:val="000170D3"/>
    <w:rsid w:val="000172B9"/>
    <w:rsid w:val="000425C7"/>
    <w:rsid w:val="000562D1"/>
    <w:rsid w:val="0006050C"/>
    <w:rsid w:val="00072466"/>
    <w:rsid w:val="0007273A"/>
    <w:rsid w:val="00074FFE"/>
    <w:rsid w:val="00077429"/>
    <w:rsid w:val="00083181"/>
    <w:rsid w:val="000839AE"/>
    <w:rsid w:val="00087DD0"/>
    <w:rsid w:val="00095F6E"/>
    <w:rsid w:val="000B122A"/>
    <w:rsid w:val="000B3B21"/>
    <w:rsid w:val="000C018E"/>
    <w:rsid w:val="000D0C97"/>
    <w:rsid w:val="000D26D0"/>
    <w:rsid w:val="000D412F"/>
    <w:rsid w:val="000E39EB"/>
    <w:rsid w:val="000E59CC"/>
    <w:rsid w:val="000E62A4"/>
    <w:rsid w:val="000E6B8B"/>
    <w:rsid w:val="000E7B37"/>
    <w:rsid w:val="000F70F1"/>
    <w:rsid w:val="00102F77"/>
    <w:rsid w:val="00113D0A"/>
    <w:rsid w:val="00124382"/>
    <w:rsid w:val="00151A10"/>
    <w:rsid w:val="001522A1"/>
    <w:rsid w:val="00162AA7"/>
    <w:rsid w:val="0016402F"/>
    <w:rsid w:val="00164986"/>
    <w:rsid w:val="0016613C"/>
    <w:rsid w:val="0017583A"/>
    <w:rsid w:val="001761E2"/>
    <w:rsid w:val="001763E3"/>
    <w:rsid w:val="00180AF9"/>
    <w:rsid w:val="0018380C"/>
    <w:rsid w:val="00191F8B"/>
    <w:rsid w:val="001A5529"/>
    <w:rsid w:val="001A6559"/>
    <w:rsid w:val="001A73E2"/>
    <w:rsid w:val="001B0B92"/>
    <w:rsid w:val="001B6AF6"/>
    <w:rsid w:val="001C0A10"/>
    <w:rsid w:val="001C1CEB"/>
    <w:rsid w:val="001D0C37"/>
    <w:rsid w:val="001D1A42"/>
    <w:rsid w:val="001D5FEC"/>
    <w:rsid w:val="001D7634"/>
    <w:rsid w:val="001D7EC8"/>
    <w:rsid w:val="001E2070"/>
    <w:rsid w:val="001F1512"/>
    <w:rsid w:val="001F1D0D"/>
    <w:rsid w:val="001F3B27"/>
    <w:rsid w:val="001F5A9F"/>
    <w:rsid w:val="001F7DF3"/>
    <w:rsid w:val="002009C1"/>
    <w:rsid w:val="00202F1E"/>
    <w:rsid w:val="00204B06"/>
    <w:rsid w:val="00207FAB"/>
    <w:rsid w:val="00213A07"/>
    <w:rsid w:val="002147DC"/>
    <w:rsid w:val="00223645"/>
    <w:rsid w:val="00232456"/>
    <w:rsid w:val="00237180"/>
    <w:rsid w:val="002447F3"/>
    <w:rsid w:val="002560A6"/>
    <w:rsid w:val="0026276D"/>
    <w:rsid w:val="002655AC"/>
    <w:rsid w:val="002673FA"/>
    <w:rsid w:val="00270E3B"/>
    <w:rsid w:val="002722D9"/>
    <w:rsid w:val="00287C96"/>
    <w:rsid w:val="00296A1D"/>
    <w:rsid w:val="002A1092"/>
    <w:rsid w:val="002A74C1"/>
    <w:rsid w:val="002B3511"/>
    <w:rsid w:val="002D5E35"/>
    <w:rsid w:val="002E2435"/>
    <w:rsid w:val="002E7E12"/>
    <w:rsid w:val="002F30CC"/>
    <w:rsid w:val="002F3F6F"/>
    <w:rsid w:val="003024C0"/>
    <w:rsid w:val="003149CD"/>
    <w:rsid w:val="00325B21"/>
    <w:rsid w:val="003351CC"/>
    <w:rsid w:val="00340223"/>
    <w:rsid w:val="00340E29"/>
    <w:rsid w:val="00343358"/>
    <w:rsid w:val="00344569"/>
    <w:rsid w:val="003501D7"/>
    <w:rsid w:val="00356897"/>
    <w:rsid w:val="0035792C"/>
    <w:rsid w:val="00362702"/>
    <w:rsid w:val="0036291A"/>
    <w:rsid w:val="0037339D"/>
    <w:rsid w:val="0037649F"/>
    <w:rsid w:val="00376822"/>
    <w:rsid w:val="00381207"/>
    <w:rsid w:val="00383605"/>
    <w:rsid w:val="003A3828"/>
    <w:rsid w:val="003A4937"/>
    <w:rsid w:val="003B20CF"/>
    <w:rsid w:val="003B338E"/>
    <w:rsid w:val="003B3D6F"/>
    <w:rsid w:val="003B443A"/>
    <w:rsid w:val="003D0492"/>
    <w:rsid w:val="003E5E99"/>
    <w:rsid w:val="003F137C"/>
    <w:rsid w:val="004047A2"/>
    <w:rsid w:val="004112F7"/>
    <w:rsid w:val="0041461F"/>
    <w:rsid w:val="00422672"/>
    <w:rsid w:val="00424AEA"/>
    <w:rsid w:val="004325D7"/>
    <w:rsid w:val="00432D72"/>
    <w:rsid w:val="00443D8D"/>
    <w:rsid w:val="0045119A"/>
    <w:rsid w:val="00452E46"/>
    <w:rsid w:val="00453FAC"/>
    <w:rsid w:val="0045698D"/>
    <w:rsid w:val="00464F45"/>
    <w:rsid w:val="00470DDD"/>
    <w:rsid w:val="004868AE"/>
    <w:rsid w:val="00494D62"/>
    <w:rsid w:val="004A1DB3"/>
    <w:rsid w:val="004B0E58"/>
    <w:rsid w:val="004B71D5"/>
    <w:rsid w:val="004D4179"/>
    <w:rsid w:val="004F2270"/>
    <w:rsid w:val="004F7B4B"/>
    <w:rsid w:val="00500288"/>
    <w:rsid w:val="00507088"/>
    <w:rsid w:val="00514032"/>
    <w:rsid w:val="00516652"/>
    <w:rsid w:val="00526A3C"/>
    <w:rsid w:val="00527762"/>
    <w:rsid w:val="00544045"/>
    <w:rsid w:val="00544CC3"/>
    <w:rsid w:val="00547682"/>
    <w:rsid w:val="005508FE"/>
    <w:rsid w:val="0057386C"/>
    <w:rsid w:val="00574A92"/>
    <w:rsid w:val="00585089"/>
    <w:rsid w:val="00587BE9"/>
    <w:rsid w:val="00594DA0"/>
    <w:rsid w:val="0059632B"/>
    <w:rsid w:val="005A6A6C"/>
    <w:rsid w:val="005B1BA6"/>
    <w:rsid w:val="005B252C"/>
    <w:rsid w:val="005C0C59"/>
    <w:rsid w:val="005C4CDD"/>
    <w:rsid w:val="005D0209"/>
    <w:rsid w:val="005D4913"/>
    <w:rsid w:val="005D4AA5"/>
    <w:rsid w:val="005E3057"/>
    <w:rsid w:val="005E7738"/>
    <w:rsid w:val="005F1525"/>
    <w:rsid w:val="005F4846"/>
    <w:rsid w:val="005F63B3"/>
    <w:rsid w:val="005F7A71"/>
    <w:rsid w:val="0060087C"/>
    <w:rsid w:val="00602FD7"/>
    <w:rsid w:val="00606164"/>
    <w:rsid w:val="006069E2"/>
    <w:rsid w:val="00610F02"/>
    <w:rsid w:val="00611C00"/>
    <w:rsid w:val="00616608"/>
    <w:rsid w:val="00623914"/>
    <w:rsid w:val="00637532"/>
    <w:rsid w:val="00643539"/>
    <w:rsid w:val="006529F8"/>
    <w:rsid w:val="00663BAC"/>
    <w:rsid w:val="00665E95"/>
    <w:rsid w:val="00667DAA"/>
    <w:rsid w:val="00672C5D"/>
    <w:rsid w:val="00680734"/>
    <w:rsid w:val="00683314"/>
    <w:rsid w:val="006834A9"/>
    <w:rsid w:val="00691450"/>
    <w:rsid w:val="0069446E"/>
    <w:rsid w:val="00695DED"/>
    <w:rsid w:val="00695FB6"/>
    <w:rsid w:val="006A3DD6"/>
    <w:rsid w:val="006A79AD"/>
    <w:rsid w:val="006B5218"/>
    <w:rsid w:val="006E76A0"/>
    <w:rsid w:val="006F10E5"/>
    <w:rsid w:val="006F4751"/>
    <w:rsid w:val="006F70D1"/>
    <w:rsid w:val="007068A1"/>
    <w:rsid w:val="00723F5F"/>
    <w:rsid w:val="00724261"/>
    <w:rsid w:val="007312FA"/>
    <w:rsid w:val="007337B1"/>
    <w:rsid w:val="00754839"/>
    <w:rsid w:val="0075564A"/>
    <w:rsid w:val="00764F3E"/>
    <w:rsid w:val="007657AF"/>
    <w:rsid w:val="00770E05"/>
    <w:rsid w:val="007845C7"/>
    <w:rsid w:val="007920DA"/>
    <w:rsid w:val="00795133"/>
    <w:rsid w:val="00796D62"/>
    <w:rsid w:val="00796E64"/>
    <w:rsid w:val="00796F86"/>
    <w:rsid w:val="007A0529"/>
    <w:rsid w:val="007A17AB"/>
    <w:rsid w:val="007B2222"/>
    <w:rsid w:val="007B2755"/>
    <w:rsid w:val="007B4227"/>
    <w:rsid w:val="007C02CD"/>
    <w:rsid w:val="007C1C6D"/>
    <w:rsid w:val="007C4D19"/>
    <w:rsid w:val="007D0F89"/>
    <w:rsid w:val="007D1B82"/>
    <w:rsid w:val="007D4C5B"/>
    <w:rsid w:val="007F1FC0"/>
    <w:rsid w:val="007F4A3D"/>
    <w:rsid w:val="007F6951"/>
    <w:rsid w:val="00800729"/>
    <w:rsid w:val="008037C8"/>
    <w:rsid w:val="0081323C"/>
    <w:rsid w:val="00822AE6"/>
    <w:rsid w:val="0082745D"/>
    <w:rsid w:val="00833FD2"/>
    <w:rsid w:val="0083720F"/>
    <w:rsid w:val="00837330"/>
    <w:rsid w:val="008378BB"/>
    <w:rsid w:val="0084183D"/>
    <w:rsid w:val="0085068E"/>
    <w:rsid w:val="00851A22"/>
    <w:rsid w:val="00854C7A"/>
    <w:rsid w:val="00867133"/>
    <w:rsid w:val="00873D12"/>
    <w:rsid w:val="00876FD8"/>
    <w:rsid w:val="00877AE3"/>
    <w:rsid w:val="00880807"/>
    <w:rsid w:val="00880E8F"/>
    <w:rsid w:val="00881F6F"/>
    <w:rsid w:val="008A3B37"/>
    <w:rsid w:val="008A68D3"/>
    <w:rsid w:val="008B0125"/>
    <w:rsid w:val="008C3709"/>
    <w:rsid w:val="008D3C23"/>
    <w:rsid w:val="008E0462"/>
    <w:rsid w:val="008E0EE0"/>
    <w:rsid w:val="008E12A4"/>
    <w:rsid w:val="008E5C97"/>
    <w:rsid w:val="008E7EC5"/>
    <w:rsid w:val="00906D5B"/>
    <w:rsid w:val="00910A2E"/>
    <w:rsid w:val="00912980"/>
    <w:rsid w:val="00913F7C"/>
    <w:rsid w:val="009169A8"/>
    <w:rsid w:val="00930D37"/>
    <w:rsid w:val="0093242C"/>
    <w:rsid w:val="00935114"/>
    <w:rsid w:val="009423AA"/>
    <w:rsid w:val="00950E03"/>
    <w:rsid w:val="00954F3C"/>
    <w:rsid w:val="00962116"/>
    <w:rsid w:val="0097792B"/>
    <w:rsid w:val="0099471C"/>
    <w:rsid w:val="00996768"/>
    <w:rsid w:val="009A3317"/>
    <w:rsid w:val="009A5C60"/>
    <w:rsid w:val="009B344A"/>
    <w:rsid w:val="009B3F06"/>
    <w:rsid w:val="009C1818"/>
    <w:rsid w:val="009C3CAB"/>
    <w:rsid w:val="009D4E19"/>
    <w:rsid w:val="009E47BB"/>
    <w:rsid w:val="009E4D2A"/>
    <w:rsid w:val="009F45C5"/>
    <w:rsid w:val="009F5C93"/>
    <w:rsid w:val="009F7368"/>
    <w:rsid w:val="00A10C66"/>
    <w:rsid w:val="00A11304"/>
    <w:rsid w:val="00A160F4"/>
    <w:rsid w:val="00A16C42"/>
    <w:rsid w:val="00A212F7"/>
    <w:rsid w:val="00A266FE"/>
    <w:rsid w:val="00A30CEF"/>
    <w:rsid w:val="00A37719"/>
    <w:rsid w:val="00A70534"/>
    <w:rsid w:val="00A730FB"/>
    <w:rsid w:val="00A76013"/>
    <w:rsid w:val="00A76EFF"/>
    <w:rsid w:val="00A856EA"/>
    <w:rsid w:val="00A8622F"/>
    <w:rsid w:val="00A86654"/>
    <w:rsid w:val="00A91EC2"/>
    <w:rsid w:val="00A9431A"/>
    <w:rsid w:val="00AA3AF9"/>
    <w:rsid w:val="00AA546A"/>
    <w:rsid w:val="00AA7FD3"/>
    <w:rsid w:val="00AC4F37"/>
    <w:rsid w:val="00AF350B"/>
    <w:rsid w:val="00AF5B5C"/>
    <w:rsid w:val="00B06F76"/>
    <w:rsid w:val="00B11F38"/>
    <w:rsid w:val="00B15D51"/>
    <w:rsid w:val="00B175A9"/>
    <w:rsid w:val="00B207D4"/>
    <w:rsid w:val="00B21A85"/>
    <w:rsid w:val="00B21E41"/>
    <w:rsid w:val="00B22D10"/>
    <w:rsid w:val="00B2613A"/>
    <w:rsid w:val="00B340F1"/>
    <w:rsid w:val="00B410EA"/>
    <w:rsid w:val="00B4382F"/>
    <w:rsid w:val="00B44720"/>
    <w:rsid w:val="00B44996"/>
    <w:rsid w:val="00B479E8"/>
    <w:rsid w:val="00B55DB4"/>
    <w:rsid w:val="00B57353"/>
    <w:rsid w:val="00B60A75"/>
    <w:rsid w:val="00B62FF0"/>
    <w:rsid w:val="00B672D1"/>
    <w:rsid w:val="00B74675"/>
    <w:rsid w:val="00B77974"/>
    <w:rsid w:val="00B83D1B"/>
    <w:rsid w:val="00B855AE"/>
    <w:rsid w:val="00B9493B"/>
    <w:rsid w:val="00B95417"/>
    <w:rsid w:val="00BB6F96"/>
    <w:rsid w:val="00BC3D14"/>
    <w:rsid w:val="00BC5D36"/>
    <w:rsid w:val="00BC67FA"/>
    <w:rsid w:val="00BD18C5"/>
    <w:rsid w:val="00BD2CBF"/>
    <w:rsid w:val="00BE16BC"/>
    <w:rsid w:val="00BE16DC"/>
    <w:rsid w:val="00BE2CFE"/>
    <w:rsid w:val="00BE606F"/>
    <w:rsid w:val="00BF0F50"/>
    <w:rsid w:val="00BF1D00"/>
    <w:rsid w:val="00C02B53"/>
    <w:rsid w:val="00C050A4"/>
    <w:rsid w:val="00C05114"/>
    <w:rsid w:val="00C054CC"/>
    <w:rsid w:val="00C1296C"/>
    <w:rsid w:val="00C12FF2"/>
    <w:rsid w:val="00C14AB9"/>
    <w:rsid w:val="00C32471"/>
    <w:rsid w:val="00C3697A"/>
    <w:rsid w:val="00C4069B"/>
    <w:rsid w:val="00C468B6"/>
    <w:rsid w:val="00C5353D"/>
    <w:rsid w:val="00C53AFC"/>
    <w:rsid w:val="00C84117"/>
    <w:rsid w:val="00C90849"/>
    <w:rsid w:val="00C93A88"/>
    <w:rsid w:val="00C93A96"/>
    <w:rsid w:val="00CA052B"/>
    <w:rsid w:val="00CA639E"/>
    <w:rsid w:val="00CB045F"/>
    <w:rsid w:val="00CB3D2A"/>
    <w:rsid w:val="00CB4216"/>
    <w:rsid w:val="00CC1B9F"/>
    <w:rsid w:val="00CC46D7"/>
    <w:rsid w:val="00CD1496"/>
    <w:rsid w:val="00CE1BE8"/>
    <w:rsid w:val="00CE1F19"/>
    <w:rsid w:val="00CE3F85"/>
    <w:rsid w:val="00CE5241"/>
    <w:rsid w:val="00CF17EB"/>
    <w:rsid w:val="00D00D9B"/>
    <w:rsid w:val="00D04363"/>
    <w:rsid w:val="00D07849"/>
    <w:rsid w:val="00D13B4F"/>
    <w:rsid w:val="00D17143"/>
    <w:rsid w:val="00D203EC"/>
    <w:rsid w:val="00D23D76"/>
    <w:rsid w:val="00D26CD4"/>
    <w:rsid w:val="00D44789"/>
    <w:rsid w:val="00D46F78"/>
    <w:rsid w:val="00D570E9"/>
    <w:rsid w:val="00D60568"/>
    <w:rsid w:val="00D6655C"/>
    <w:rsid w:val="00D67BB1"/>
    <w:rsid w:val="00D805B4"/>
    <w:rsid w:val="00D864BF"/>
    <w:rsid w:val="00D96CEE"/>
    <w:rsid w:val="00D96E2C"/>
    <w:rsid w:val="00D973E5"/>
    <w:rsid w:val="00DA0A97"/>
    <w:rsid w:val="00DA24EE"/>
    <w:rsid w:val="00DA3A57"/>
    <w:rsid w:val="00DB0FB2"/>
    <w:rsid w:val="00DB107C"/>
    <w:rsid w:val="00DB6208"/>
    <w:rsid w:val="00DB6B10"/>
    <w:rsid w:val="00DC18FE"/>
    <w:rsid w:val="00DC5B70"/>
    <w:rsid w:val="00DC6247"/>
    <w:rsid w:val="00DD1DF4"/>
    <w:rsid w:val="00DD22BA"/>
    <w:rsid w:val="00DE57F3"/>
    <w:rsid w:val="00DF448B"/>
    <w:rsid w:val="00E017F3"/>
    <w:rsid w:val="00E03FC9"/>
    <w:rsid w:val="00E061D3"/>
    <w:rsid w:val="00E13BF3"/>
    <w:rsid w:val="00E20EB2"/>
    <w:rsid w:val="00E245F0"/>
    <w:rsid w:val="00E248B3"/>
    <w:rsid w:val="00E24C05"/>
    <w:rsid w:val="00E279D6"/>
    <w:rsid w:val="00E331C9"/>
    <w:rsid w:val="00E35B69"/>
    <w:rsid w:val="00E373B5"/>
    <w:rsid w:val="00E4223F"/>
    <w:rsid w:val="00E45796"/>
    <w:rsid w:val="00E50B87"/>
    <w:rsid w:val="00E50F6D"/>
    <w:rsid w:val="00E549BE"/>
    <w:rsid w:val="00E56224"/>
    <w:rsid w:val="00E61A94"/>
    <w:rsid w:val="00E62591"/>
    <w:rsid w:val="00E63944"/>
    <w:rsid w:val="00E77789"/>
    <w:rsid w:val="00E9318F"/>
    <w:rsid w:val="00E953D3"/>
    <w:rsid w:val="00EA0DB7"/>
    <w:rsid w:val="00EA3007"/>
    <w:rsid w:val="00EA3213"/>
    <w:rsid w:val="00EA3B55"/>
    <w:rsid w:val="00EA62C9"/>
    <w:rsid w:val="00EA6362"/>
    <w:rsid w:val="00EC4011"/>
    <w:rsid w:val="00ED0525"/>
    <w:rsid w:val="00ED060F"/>
    <w:rsid w:val="00ED0784"/>
    <w:rsid w:val="00EE5CC8"/>
    <w:rsid w:val="00EF4F34"/>
    <w:rsid w:val="00F045FA"/>
    <w:rsid w:val="00F062E8"/>
    <w:rsid w:val="00F07961"/>
    <w:rsid w:val="00F145C1"/>
    <w:rsid w:val="00F21B9C"/>
    <w:rsid w:val="00F314EA"/>
    <w:rsid w:val="00F43BFF"/>
    <w:rsid w:val="00F4517E"/>
    <w:rsid w:val="00F46541"/>
    <w:rsid w:val="00F46BE2"/>
    <w:rsid w:val="00F51DF8"/>
    <w:rsid w:val="00F53AFE"/>
    <w:rsid w:val="00F548D6"/>
    <w:rsid w:val="00F57DE6"/>
    <w:rsid w:val="00F628DF"/>
    <w:rsid w:val="00F6321F"/>
    <w:rsid w:val="00F64074"/>
    <w:rsid w:val="00F736F3"/>
    <w:rsid w:val="00F8088C"/>
    <w:rsid w:val="00F82CDF"/>
    <w:rsid w:val="00F86F0C"/>
    <w:rsid w:val="00FA15BE"/>
    <w:rsid w:val="00FA20B1"/>
    <w:rsid w:val="00FA468C"/>
    <w:rsid w:val="00FB3B2C"/>
    <w:rsid w:val="00FC6570"/>
    <w:rsid w:val="00FC6CCA"/>
    <w:rsid w:val="00FC6E9D"/>
    <w:rsid w:val="00FE056E"/>
    <w:rsid w:val="00FE6DFB"/>
    <w:rsid w:val="00FE7617"/>
    <w:rsid w:val="00FF5B82"/>
    <w:rsid w:val="00FF632D"/>
    <w:rsid w:val="00FF6F7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405819"/>
  <w15:chartTrackingRefBased/>
  <w15:docId w15:val="{8D64050B-581A-4CB4-8E63-B8E59EAE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62591"/>
    <w:pPr>
      <w:spacing w:after="0" w:line="276" w:lineRule="auto"/>
    </w:pPr>
    <w:rPr>
      <w:rFonts w:ascii="Calibri" w:hAnsi="Calibri"/>
    </w:rPr>
  </w:style>
  <w:style w:type="paragraph" w:styleId="Kop1">
    <w:name w:val="heading 1"/>
    <w:basedOn w:val="Standaard"/>
    <w:next w:val="Standaard"/>
    <w:link w:val="Kop1Char"/>
    <w:uiPriority w:val="9"/>
    <w:qFormat/>
    <w:rsid w:val="00910A2E"/>
    <w:pPr>
      <w:keepNext/>
      <w:keepLines/>
      <w:outlineLvl w:val="0"/>
    </w:pPr>
    <w:rPr>
      <w:rFonts w:asciiTheme="majorHAnsi" w:eastAsiaTheme="majorEastAsia" w:hAnsiTheme="majorHAnsi" w:cstheme="majorBidi"/>
      <w:b/>
      <w:color w:val="56355B" w:themeColor="text2"/>
      <w:sz w:val="32"/>
      <w:szCs w:val="32"/>
    </w:rPr>
  </w:style>
  <w:style w:type="paragraph" w:styleId="Kop2">
    <w:name w:val="heading 2"/>
    <w:basedOn w:val="Standaard"/>
    <w:next w:val="Standaard"/>
    <w:link w:val="Kop2Char"/>
    <w:uiPriority w:val="9"/>
    <w:unhideWhenUsed/>
    <w:qFormat/>
    <w:rsid w:val="00910A2E"/>
    <w:pPr>
      <w:keepNext/>
      <w:keepLines/>
      <w:outlineLvl w:val="1"/>
    </w:pPr>
    <w:rPr>
      <w:rFonts w:asciiTheme="majorHAnsi" w:eastAsiaTheme="majorEastAsia" w:hAnsiTheme="majorHAnsi" w:cstheme="majorBidi"/>
      <w:color w:val="56355B" w:themeColor="text2"/>
      <w:sz w:val="28"/>
      <w:szCs w:val="26"/>
    </w:rPr>
  </w:style>
  <w:style w:type="paragraph" w:styleId="Kop3">
    <w:name w:val="heading 3"/>
    <w:basedOn w:val="Standaard"/>
    <w:next w:val="Standaard"/>
    <w:link w:val="Kop3Char"/>
    <w:uiPriority w:val="9"/>
    <w:unhideWhenUsed/>
    <w:qFormat/>
    <w:rsid w:val="00910A2E"/>
    <w:pPr>
      <w:keepNext/>
      <w:keepLines/>
      <w:outlineLvl w:val="2"/>
    </w:pPr>
    <w:rPr>
      <w:rFonts w:asciiTheme="majorHAnsi" w:eastAsiaTheme="majorEastAsia" w:hAnsiTheme="majorHAnsi" w:cstheme="majorBidi"/>
      <w:color w:val="56355B" w:themeColor="text2"/>
      <w:sz w:val="24"/>
      <w:szCs w:val="24"/>
    </w:rPr>
  </w:style>
  <w:style w:type="paragraph" w:styleId="Kop4">
    <w:name w:val="heading 4"/>
    <w:basedOn w:val="Standaard"/>
    <w:next w:val="Standaard"/>
    <w:link w:val="Kop4Char"/>
    <w:uiPriority w:val="9"/>
    <w:unhideWhenUsed/>
    <w:qFormat/>
    <w:rsid w:val="00CE3F85"/>
    <w:pPr>
      <w:keepNext/>
      <w:keepLines/>
      <w:spacing w:before="40"/>
      <w:outlineLvl w:val="3"/>
    </w:pPr>
    <w:rPr>
      <w:rFonts w:asciiTheme="majorHAnsi" w:eastAsiaTheme="majorEastAsia" w:hAnsiTheme="majorHAnsi" w:cstheme="majorBidi"/>
      <w:i/>
      <w:iCs/>
      <w:color w:val="56355B" w:themeColor="text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basedOn w:val="Standaard"/>
    <w:uiPriority w:val="1"/>
    <w:qFormat/>
    <w:rsid w:val="00910A2E"/>
    <w:pPr>
      <w:spacing w:line="240" w:lineRule="auto"/>
    </w:pPr>
  </w:style>
  <w:style w:type="character" w:customStyle="1" w:styleId="Kop1Char">
    <w:name w:val="Kop 1 Char"/>
    <w:basedOn w:val="Standaardalinea-lettertype"/>
    <w:link w:val="Kop1"/>
    <w:uiPriority w:val="9"/>
    <w:rsid w:val="00910A2E"/>
    <w:rPr>
      <w:rFonts w:asciiTheme="majorHAnsi" w:eastAsiaTheme="majorEastAsia" w:hAnsiTheme="majorHAnsi" w:cstheme="majorBidi"/>
      <w:b/>
      <w:color w:val="56355B" w:themeColor="text2"/>
      <w:sz w:val="32"/>
      <w:szCs w:val="32"/>
    </w:rPr>
  </w:style>
  <w:style w:type="character" w:customStyle="1" w:styleId="Kop2Char">
    <w:name w:val="Kop 2 Char"/>
    <w:basedOn w:val="Standaardalinea-lettertype"/>
    <w:link w:val="Kop2"/>
    <w:uiPriority w:val="9"/>
    <w:rsid w:val="00910A2E"/>
    <w:rPr>
      <w:rFonts w:asciiTheme="majorHAnsi" w:eastAsiaTheme="majorEastAsia" w:hAnsiTheme="majorHAnsi" w:cstheme="majorBidi"/>
      <w:color w:val="56355B" w:themeColor="text2"/>
      <w:sz w:val="28"/>
      <w:szCs w:val="26"/>
    </w:rPr>
  </w:style>
  <w:style w:type="character" w:customStyle="1" w:styleId="Kop3Char">
    <w:name w:val="Kop 3 Char"/>
    <w:basedOn w:val="Standaardalinea-lettertype"/>
    <w:link w:val="Kop3"/>
    <w:uiPriority w:val="9"/>
    <w:rsid w:val="00910A2E"/>
    <w:rPr>
      <w:rFonts w:asciiTheme="majorHAnsi" w:eastAsiaTheme="majorEastAsia" w:hAnsiTheme="majorHAnsi" w:cstheme="majorBidi"/>
      <w:color w:val="56355B" w:themeColor="text2"/>
      <w:sz w:val="24"/>
      <w:szCs w:val="24"/>
    </w:rPr>
  </w:style>
  <w:style w:type="paragraph" w:styleId="Lijstalinea">
    <w:name w:val="List Paragraph"/>
    <w:basedOn w:val="Standaard"/>
    <w:uiPriority w:val="34"/>
    <w:qFormat/>
    <w:rsid w:val="00910A2E"/>
    <w:pPr>
      <w:ind w:left="720"/>
      <w:contextualSpacing/>
    </w:pPr>
  </w:style>
  <w:style w:type="character" w:customStyle="1" w:styleId="Titelinbalk">
    <w:name w:val="Titel in balk"/>
    <w:basedOn w:val="Standaardalinea-lettertype"/>
    <w:rsid w:val="00383605"/>
    <w:rPr>
      <w:color w:val="FFFFFF" w:themeColor="background1"/>
      <w:sz w:val="40"/>
    </w:rPr>
  </w:style>
  <w:style w:type="paragraph" w:styleId="Koptekst">
    <w:name w:val="header"/>
    <w:basedOn w:val="Standaard"/>
    <w:link w:val="KoptekstChar"/>
    <w:uiPriority w:val="99"/>
    <w:unhideWhenUsed/>
    <w:rsid w:val="00910A2E"/>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910A2E"/>
    <w:rPr>
      <w:rFonts w:ascii="Calibri" w:hAnsi="Calibri"/>
    </w:rPr>
  </w:style>
  <w:style w:type="paragraph" w:styleId="Voettekst">
    <w:name w:val="footer"/>
    <w:basedOn w:val="Standaard"/>
    <w:link w:val="VoettekstChar"/>
    <w:uiPriority w:val="99"/>
    <w:unhideWhenUsed/>
    <w:rsid w:val="0017583A"/>
    <w:pPr>
      <w:tabs>
        <w:tab w:val="center" w:pos="4536"/>
        <w:tab w:val="right" w:pos="9072"/>
      </w:tabs>
    </w:pPr>
    <w:rPr>
      <w:sz w:val="16"/>
    </w:rPr>
  </w:style>
  <w:style w:type="character" w:customStyle="1" w:styleId="VoettekstChar">
    <w:name w:val="Voettekst Char"/>
    <w:basedOn w:val="Standaardalinea-lettertype"/>
    <w:link w:val="Voettekst"/>
    <w:uiPriority w:val="99"/>
    <w:rsid w:val="0017583A"/>
    <w:rPr>
      <w:rFonts w:ascii="Calibri" w:hAnsi="Calibri"/>
      <w:sz w:val="16"/>
    </w:rPr>
  </w:style>
  <w:style w:type="table" w:styleId="Tabelraster">
    <w:name w:val="Table Grid"/>
    <w:basedOn w:val="Standaardtabel"/>
    <w:uiPriority w:val="39"/>
    <w:rsid w:val="0069446E"/>
    <w:pPr>
      <w:spacing w:after="0" w:line="240" w:lineRule="auto"/>
    </w:pPr>
    <w:tblPr>
      <w:tbl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blBorders>
    </w:tblPr>
  </w:style>
  <w:style w:type="character" w:customStyle="1" w:styleId="Kop4Char">
    <w:name w:val="Kop 4 Char"/>
    <w:basedOn w:val="Standaardalinea-lettertype"/>
    <w:link w:val="Kop4"/>
    <w:uiPriority w:val="9"/>
    <w:rsid w:val="00CE3F85"/>
    <w:rPr>
      <w:rFonts w:asciiTheme="majorHAnsi" w:eastAsiaTheme="majorEastAsia" w:hAnsiTheme="majorHAnsi" w:cstheme="majorBidi"/>
      <w:i/>
      <w:iCs/>
      <w:color w:val="56355B" w:themeColor="text2"/>
    </w:rPr>
  </w:style>
  <w:style w:type="table" w:customStyle="1" w:styleId="SPLVeldnamendonkerpaars-1ekolomentotaalrijgroen">
    <w:name w:val="SPL Veldnamen donkerpaars - 1e kolom en totaalrij groen"/>
    <w:basedOn w:val="Standaardtabel"/>
    <w:uiPriority w:val="99"/>
    <w:rsid w:val="00237180"/>
    <w:pPr>
      <w:spacing w:after="0" w:line="276" w:lineRule="auto"/>
    </w:pPr>
    <w:tblPr>
      <w:tblStyleRowBandSize w:val="1"/>
      <w:tblStyleColBandSize w:val="1"/>
      <w:tbl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blBorders>
    </w:tblPr>
    <w:tblStylePr w:type="firstRow">
      <w:pPr>
        <w:wordWrap/>
        <w:spacing w:beforeLines="0" w:before="0" w:beforeAutospacing="0" w:afterLines="0" w:after="0" w:afterAutospacing="0" w:line="276" w:lineRule="auto"/>
      </w:pPr>
      <w:rPr>
        <w:rFonts w:ascii="Calibri" w:hAnsi="Calibri"/>
        <w:color w:val="000000"/>
        <w:sz w:val="22"/>
      </w:rPr>
      <w:tblPr/>
      <w:tcPr>
        <w:shd w:val="clear" w:color="auto" w:fill="9DBDE2" w:themeFill="accent1"/>
      </w:tcPr>
    </w:tblStylePr>
    <w:tblStylePr w:type="lastRow">
      <w:rPr>
        <w:rFonts w:ascii="Calibri" w:hAnsi="Calibri"/>
        <w:sz w:val="22"/>
      </w:rPr>
      <w:tblPr/>
      <w:tcPr>
        <w:tc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cBorders>
        <w:shd w:val="clear" w:color="auto" w:fill="EBF5F1"/>
      </w:tcPr>
    </w:tblStylePr>
    <w:tblStylePr w:type="firstCol">
      <w:tblPr/>
      <w:tcPr>
        <w:shd w:val="clear" w:color="auto" w:fill="EBF5F1"/>
      </w:tcPr>
    </w:tblStylePr>
    <w:tblStylePr w:type="band1Horz">
      <w:tblPr/>
      <w:tcPr>
        <w:shd w:val="clear" w:color="auto" w:fill="FFFFFF" w:themeFill="background1"/>
      </w:tcPr>
    </w:tblStylePr>
    <w:tblStylePr w:type="band2Horz">
      <w:tblPr/>
      <w:tcPr>
        <w:shd w:val="clear" w:color="auto" w:fill="FFFFFF" w:themeFill="background1"/>
      </w:tcPr>
    </w:tblStylePr>
  </w:style>
  <w:style w:type="paragraph" w:styleId="Ballontekst">
    <w:name w:val="Balloon Text"/>
    <w:basedOn w:val="Standaard"/>
    <w:link w:val="BallontekstChar"/>
    <w:uiPriority w:val="99"/>
    <w:semiHidden/>
    <w:unhideWhenUsed/>
    <w:rsid w:val="001763E3"/>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1763E3"/>
    <w:rPr>
      <w:rFonts w:ascii="Segoe UI" w:hAnsi="Segoe UI" w:cs="Segoe UI"/>
      <w:sz w:val="18"/>
      <w:szCs w:val="18"/>
    </w:rPr>
  </w:style>
  <w:style w:type="character" w:styleId="Verwijzingopmerking">
    <w:name w:val="annotation reference"/>
    <w:basedOn w:val="Standaardalinea-lettertype"/>
    <w:uiPriority w:val="99"/>
    <w:semiHidden/>
    <w:unhideWhenUsed/>
    <w:rsid w:val="0069446E"/>
    <w:rPr>
      <w:sz w:val="16"/>
      <w:szCs w:val="16"/>
    </w:rPr>
  </w:style>
  <w:style w:type="paragraph" w:styleId="Tekstopmerking">
    <w:name w:val="annotation text"/>
    <w:basedOn w:val="Standaard"/>
    <w:link w:val="TekstopmerkingChar"/>
    <w:uiPriority w:val="99"/>
    <w:unhideWhenUsed/>
    <w:rsid w:val="0069446E"/>
    <w:pPr>
      <w:spacing w:after="200" w:line="240" w:lineRule="auto"/>
    </w:pPr>
    <w:rPr>
      <w:rFonts w:eastAsia="Calibri" w:cs="Times New Roman"/>
      <w:sz w:val="20"/>
      <w:szCs w:val="20"/>
    </w:rPr>
  </w:style>
  <w:style w:type="character" w:customStyle="1" w:styleId="TekstopmerkingChar">
    <w:name w:val="Tekst opmerking Char"/>
    <w:basedOn w:val="Standaardalinea-lettertype"/>
    <w:link w:val="Tekstopmerking"/>
    <w:uiPriority w:val="99"/>
    <w:rsid w:val="0069446E"/>
    <w:rPr>
      <w:rFonts w:ascii="Calibri" w:eastAsia="Calibri" w:hAnsi="Calibri" w:cs="Times New Roman"/>
      <w:sz w:val="20"/>
      <w:szCs w:val="20"/>
    </w:rPr>
  </w:style>
  <w:style w:type="table" w:styleId="Onopgemaaktetabel2">
    <w:name w:val="Plain Table 2"/>
    <w:basedOn w:val="Standaardtabel"/>
    <w:uiPriority w:val="42"/>
    <w:rsid w:val="008E7EC5"/>
    <w:pPr>
      <w:spacing w:after="0" w:line="240" w:lineRule="auto"/>
    </w:pPr>
    <w:tblPr>
      <w:tblStyleRowBandSize w:val="1"/>
      <w:tblStyleColBandSize w:val="1"/>
      <w:tblBorders>
        <w:top w:val="single" w:sz="4" w:space="0" w:color="FFFFFF" w:themeColor="text1" w:themeTint="80"/>
        <w:bottom w:val="single" w:sz="4" w:space="0" w:color="FFFFFF" w:themeColor="text1" w:themeTint="80"/>
      </w:tblBorders>
    </w:tblPr>
    <w:tblStylePr w:type="firstRow">
      <w:rPr>
        <w:b/>
        <w:bCs/>
      </w:rPr>
      <w:tblPr/>
      <w:tcPr>
        <w:tcBorders>
          <w:bottom w:val="single" w:sz="4" w:space="0" w:color="FFFFFF" w:themeColor="text1" w:themeTint="80"/>
        </w:tcBorders>
      </w:tcPr>
    </w:tblStylePr>
    <w:tblStylePr w:type="lastRow">
      <w:rPr>
        <w:b/>
        <w:bCs/>
      </w:rPr>
      <w:tblPr/>
      <w:tcPr>
        <w:tcBorders>
          <w:top w:val="single" w:sz="4" w:space="0" w:color="FFFFFF" w:themeColor="text1" w:themeTint="80"/>
        </w:tcBorders>
      </w:tcPr>
    </w:tblStylePr>
    <w:tblStylePr w:type="firstCol">
      <w:rPr>
        <w:b/>
        <w:bCs/>
      </w:rPr>
    </w:tblStylePr>
    <w:tblStylePr w:type="lastCol">
      <w:rPr>
        <w:b/>
        <w:bCs/>
      </w:rPr>
    </w:tblStylePr>
    <w:tblStylePr w:type="band1Vert">
      <w:tblPr/>
      <w:tcPr>
        <w:tcBorders>
          <w:left w:val="single" w:sz="4" w:space="0" w:color="FFFFFF" w:themeColor="text1" w:themeTint="80"/>
          <w:right w:val="single" w:sz="4" w:space="0" w:color="FFFFFF" w:themeColor="text1" w:themeTint="80"/>
        </w:tcBorders>
      </w:tcPr>
    </w:tblStylePr>
    <w:tblStylePr w:type="band2Vert">
      <w:tblPr/>
      <w:tcPr>
        <w:tcBorders>
          <w:left w:val="single" w:sz="4" w:space="0" w:color="FFFFFF" w:themeColor="text1" w:themeTint="80"/>
          <w:right w:val="single" w:sz="4" w:space="0" w:color="FFFFFF" w:themeColor="text1" w:themeTint="80"/>
        </w:tcBorders>
      </w:tcPr>
    </w:tblStylePr>
    <w:tblStylePr w:type="band1Horz">
      <w:tblPr/>
      <w:tcPr>
        <w:tcBorders>
          <w:top w:val="single" w:sz="4" w:space="0" w:color="FFFFFF" w:themeColor="text1" w:themeTint="80"/>
          <w:bottom w:val="single" w:sz="4" w:space="0" w:color="FFFFFF" w:themeColor="text1" w:themeTint="80"/>
        </w:tcBorders>
      </w:tcPr>
    </w:tblStylePr>
  </w:style>
  <w:style w:type="character" w:styleId="Hyperlink">
    <w:name w:val="Hyperlink"/>
    <w:basedOn w:val="Standaardalinea-lettertype"/>
    <w:uiPriority w:val="99"/>
    <w:unhideWhenUsed/>
    <w:rsid w:val="001A5529"/>
    <w:rPr>
      <w:color w:val="0563C1" w:themeColor="hyperlink"/>
      <w:u w:val="single"/>
    </w:rPr>
  </w:style>
  <w:style w:type="paragraph" w:styleId="Kopvaninhoudsopgave">
    <w:name w:val="TOC Heading"/>
    <w:basedOn w:val="Kop1"/>
    <w:next w:val="Standaard"/>
    <w:uiPriority w:val="39"/>
    <w:unhideWhenUsed/>
    <w:qFormat/>
    <w:rsid w:val="00237180"/>
    <w:pPr>
      <w:outlineLvl w:val="9"/>
    </w:pPr>
    <w:rPr>
      <w:lang w:eastAsia="nl-NL"/>
    </w:rPr>
  </w:style>
  <w:style w:type="paragraph" w:styleId="Inhopg1">
    <w:name w:val="toc 1"/>
    <w:basedOn w:val="Standaard"/>
    <w:next w:val="Standaard"/>
    <w:autoRedefine/>
    <w:uiPriority w:val="39"/>
    <w:unhideWhenUsed/>
    <w:rsid w:val="00237180"/>
    <w:pPr>
      <w:spacing w:after="100"/>
    </w:pPr>
  </w:style>
  <w:style w:type="paragraph" w:styleId="Inhopg2">
    <w:name w:val="toc 2"/>
    <w:basedOn w:val="Standaard"/>
    <w:next w:val="Standaard"/>
    <w:autoRedefine/>
    <w:uiPriority w:val="39"/>
    <w:unhideWhenUsed/>
    <w:rsid w:val="00237180"/>
    <w:pPr>
      <w:spacing w:after="100"/>
      <w:ind w:left="220"/>
    </w:pPr>
  </w:style>
  <w:style w:type="paragraph" w:styleId="Inhopg3">
    <w:name w:val="toc 3"/>
    <w:basedOn w:val="Standaard"/>
    <w:next w:val="Standaard"/>
    <w:autoRedefine/>
    <w:uiPriority w:val="39"/>
    <w:unhideWhenUsed/>
    <w:rsid w:val="00237180"/>
    <w:pPr>
      <w:spacing w:after="100"/>
      <w:ind w:left="440"/>
    </w:pPr>
  </w:style>
  <w:style w:type="paragraph" w:styleId="Onderwerpvanopmerking">
    <w:name w:val="annotation subject"/>
    <w:basedOn w:val="Tekstopmerking"/>
    <w:next w:val="Tekstopmerking"/>
    <w:link w:val="OnderwerpvanopmerkingChar"/>
    <w:uiPriority w:val="99"/>
    <w:semiHidden/>
    <w:unhideWhenUsed/>
    <w:rsid w:val="00CE3F85"/>
    <w:pPr>
      <w:spacing w:after="0"/>
    </w:pPr>
    <w:rPr>
      <w:rFonts w:eastAsiaTheme="minorHAnsi" w:cstheme="minorBidi"/>
      <w:b/>
      <w:bCs/>
    </w:rPr>
  </w:style>
  <w:style w:type="character" w:customStyle="1" w:styleId="OnderwerpvanopmerkingChar">
    <w:name w:val="Onderwerp van opmerking Char"/>
    <w:basedOn w:val="TekstopmerkingChar"/>
    <w:link w:val="Onderwerpvanopmerking"/>
    <w:uiPriority w:val="99"/>
    <w:semiHidden/>
    <w:rsid w:val="00CE3F85"/>
    <w:rPr>
      <w:rFonts w:ascii="Calibri" w:eastAsia="Calibri" w:hAnsi="Calibri" w:cs="Times New Roman"/>
      <w:b/>
      <w:bCs/>
      <w:sz w:val="20"/>
      <w:szCs w:val="20"/>
    </w:rPr>
  </w:style>
  <w:style w:type="paragraph" w:styleId="Revisie">
    <w:name w:val="Revision"/>
    <w:hidden/>
    <w:uiPriority w:val="99"/>
    <w:semiHidden/>
    <w:rsid w:val="00B44996"/>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894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tteRooker\Downloads\jjmmdd_in_Examenopdrachten_KW_KDcohort_PFx_BPx-Kx_xvx.dotx" TargetMode="External"/></Relationships>
</file>

<file path=word/theme/theme1.xml><?xml version="1.0" encoding="utf-8"?>
<a:theme xmlns:a="http://schemas.openxmlformats.org/drawingml/2006/main" name="Kantoorthema">
  <a:themeElements>
    <a:clrScheme name="SPL nieuw format 2021">
      <a:dk1>
        <a:srgbClr val="FFFFFF"/>
      </a:dk1>
      <a:lt1>
        <a:srgbClr val="FFFFFF"/>
      </a:lt1>
      <a:dk2>
        <a:srgbClr val="56355B"/>
      </a:dk2>
      <a:lt2>
        <a:srgbClr val="9DCAB9"/>
      </a:lt2>
      <a:accent1>
        <a:srgbClr val="9DBDE2"/>
      </a:accent1>
      <a:accent2>
        <a:srgbClr val="D2BBD5"/>
      </a:accent2>
      <a:accent3>
        <a:srgbClr val="785E7C"/>
      </a:accent3>
      <a:accent4>
        <a:srgbClr val="DBC9DD"/>
      </a:accent4>
      <a:accent5>
        <a:srgbClr val="B0D5C7"/>
      </a:accent5>
      <a:accent6>
        <a:srgbClr val="B0CAE8"/>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9488BDDF616647B14E6F02A98E31CD" ma:contentTypeVersion="13" ma:contentTypeDescription="Een nieuw document maken." ma:contentTypeScope="" ma:versionID="83b176e7814263f88f687062faa10279">
  <xsd:schema xmlns:xsd="http://www.w3.org/2001/XMLSchema" xmlns:xs="http://www.w3.org/2001/XMLSchema" xmlns:p="http://schemas.microsoft.com/office/2006/metadata/properties" xmlns:ns2="edf650dd-68a3-4ff8-a81e-f15eb924d68f" xmlns:ns3="35c6331a-2a23-464e-9aa5-03df216f8e92" targetNamespace="http://schemas.microsoft.com/office/2006/metadata/properties" ma:root="true" ma:fieldsID="7d12dcacd79522b38473dae8b142c766" ns2:_="" ns3:_="">
    <xsd:import namespace="edf650dd-68a3-4ff8-a81e-f15eb924d68f"/>
    <xsd:import namespace="35c6331a-2a23-464e-9aa5-03df216f8e9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f650dd-68a3-4ff8-a81e-f15eb924d6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5c6331a-2a23-464e-9aa5-03df216f8e92" elementFormDefault="qualified">
    <xsd:import namespace="http://schemas.microsoft.com/office/2006/documentManagement/types"/>
    <xsd:import namespace="http://schemas.microsoft.com/office/infopath/2007/PartnerControls"/>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35c6331a-2a23-464e-9aa5-03df216f8e92">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0CB0FB-F2EC-4B14-8356-592D47554E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f650dd-68a3-4ff8-a81e-f15eb924d68f"/>
    <ds:schemaRef ds:uri="35c6331a-2a23-464e-9aa5-03df216f8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86B905-422B-4474-8012-03459C2B8414}">
  <ds:schemaRefs>
    <ds:schemaRef ds:uri="http://www.w3.org/XML/1998/namespace"/>
    <ds:schemaRef ds:uri="http://schemas.microsoft.com/office/2006/metadata/properties"/>
    <ds:schemaRef ds:uri="http://purl.org/dc/dcmitype/"/>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35c6331a-2a23-464e-9aa5-03df216f8e92"/>
    <ds:schemaRef ds:uri="edf650dd-68a3-4ff8-a81e-f15eb924d68f"/>
    <ds:schemaRef ds:uri="http://purl.org/dc/elements/1.1/"/>
  </ds:schemaRefs>
</ds:datastoreItem>
</file>

<file path=customXml/itemProps3.xml><?xml version="1.0" encoding="utf-8"?>
<ds:datastoreItem xmlns:ds="http://schemas.openxmlformats.org/officeDocument/2006/customXml" ds:itemID="{5902F4FE-30D8-4781-A960-3051FF49964F}">
  <ds:schemaRefs>
    <ds:schemaRef ds:uri="http://schemas.openxmlformats.org/officeDocument/2006/bibliography"/>
  </ds:schemaRefs>
</ds:datastoreItem>
</file>

<file path=customXml/itemProps4.xml><?xml version="1.0" encoding="utf-8"?>
<ds:datastoreItem xmlns:ds="http://schemas.openxmlformats.org/officeDocument/2006/customXml" ds:itemID="{6512099B-A603-4A99-912A-50E7BC0411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jjmmdd_in_Examenopdrachten_KW_KDcohort_PFx_BPx-Kx_xvx</Template>
  <TotalTime>0</TotalTime>
  <Pages>14</Pages>
  <Words>2808</Words>
  <Characters>15444</Characters>
  <Application>Microsoft Office Word</Application>
  <DocSecurity>0</DocSecurity>
  <Lines>128</Lines>
  <Paragraphs>36</Paragraphs>
  <ScaleCrop>false</ScaleCrop>
  <HeadingPairs>
    <vt:vector size="4" baseType="variant">
      <vt:variant>
        <vt:lpstr>Titel</vt:lpstr>
      </vt:variant>
      <vt:variant>
        <vt:i4>1</vt:i4>
      </vt:variant>
      <vt:variant>
        <vt:lpstr>Koppen</vt:lpstr>
      </vt:variant>
      <vt:variant>
        <vt:i4>20</vt:i4>
      </vt:variant>
    </vt:vector>
  </HeadingPairs>
  <TitlesOfParts>
    <vt:vector size="21" baseType="lpstr">
      <vt:lpstr/>
      <vt:lpstr>Opbouw examen</vt:lpstr>
      <vt:lpstr>Beoordeling</vt:lpstr>
      <vt:lpstr>    Procedure</vt:lpstr>
      <vt:lpstr>    </vt:lpstr>
      <vt:lpstr>    Beoordelingsformulier</vt:lpstr>
      <vt:lpstr>    Beslissing</vt:lpstr>
      <vt:lpstr>Opdracht [x]: [Naam opdracht]</vt:lpstr>
      <vt:lpstr>        [Kopje eerste onderdeel]</vt:lpstr>
      <vt:lpstr>        [Kopje tweede onderdeel]</vt:lpstr>
      <vt:lpstr>    Resultaat</vt:lpstr>
      <vt:lpstr>    [Bijlagen]</vt:lpstr>
      <vt:lpstr>Bijlage [x ]: Voorbereiding eindgesprek</vt:lpstr>
      <vt:lpstr>    Inhoud eindgesprek</vt:lpstr>
      <vt:lpstr>    </vt:lpstr>
      <vt:lpstr>    Materialen</vt:lpstr>
      <vt:lpstr>    Algemene voorbeeldvragen</vt:lpstr>
      <vt:lpstr>    </vt:lpstr>
      <vt:lpstr>    Specifieke voorbeeldvragen per [kerntaak/werkproces/opdracht]</vt:lpstr>
      <vt:lpstr>        [Kerntaak/werkproces/opdracht]</vt:lpstr>
      <vt:lpstr>        [Kerntaak/werkproces/opdracht]</vt:lpstr>
    </vt:vector>
  </TitlesOfParts>
  <Manager/>
  <Company/>
  <LinksUpToDate>false</LinksUpToDate>
  <CharactersWithSpaces>18216</CharactersWithSpaces>
  <SharedDoc>false</SharedDoc>
  <HLinks>
    <vt:vector size="36" baseType="variant">
      <vt:variant>
        <vt:i4>1245237</vt:i4>
      </vt:variant>
      <vt:variant>
        <vt:i4>32</vt:i4>
      </vt:variant>
      <vt:variant>
        <vt:i4>0</vt:i4>
      </vt:variant>
      <vt:variant>
        <vt:i4>5</vt:i4>
      </vt:variant>
      <vt:variant>
        <vt:lpwstr/>
      </vt:variant>
      <vt:variant>
        <vt:lpwstr>_Toc125989969</vt:lpwstr>
      </vt:variant>
      <vt:variant>
        <vt:i4>1245237</vt:i4>
      </vt:variant>
      <vt:variant>
        <vt:i4>26</vt:i4>
      </vt:variant>
      <vt:variant>
        <vt:i4>0</vt:i4>
      </vt:variant>
      <vt:variant>
        <vt:i4>5</vt:i4>
      </vt:variant>
      <vt:variant>
        <vt:lpwstr/>
      </vt:variant>
      <vt:variant>
        <vt:lpwstr>_Toc125989968</vt:lpwstr>
      </vt:variant>
      <vt:variant>
        <vt:i4>1245237</vt:i4>
      </vt:variant>
      <vt:variant>
        <vt:i4>20</vt:i4>
      </vt:variant>
      <vt:variant>
        <vt:i4>0</vt:i4>
      </vt:variant>
      <vt:variant>
        <vt:i4>5</vt:i4>
      </vt:variant>
      <vt:variant>
        <vt:lpwstr/>
      </vt:variant>
      <vt:variant>
        <vt:lpwstr>_Toc125989967</vt:lpwstr>
      </vt:variant>
      <vt:variant>
        <vt:i4>1245237</vt:i4>
      </vt:variant>
      <vt:variant>
        <vt:i4>14</vt:i4>
      </vt:variant>
      <vt:variant>
        <vt:i4>0</vt:i4>
      </vt:variant>
      <vt:variant>
        <vt:i4>5</vt:i4>
      </vt:variant>
      <vt:variant>
        <vt:lpwstr/>
      </vt:variant>
      <vt:variant>
        <vt:lpwstr>_Toc125989966</vt:lpwstr>
      </vt:variant>
      <vt:variant>
        <vt:i4>1245237</vt:i4>
      </vt:variant>
      <vt:variant>
        <vt:i4>8</vt:i4>
      </vt:variant>
      <vt:variant>
        <vt:i4>0</vt:i4>
      </vt:variant>
      <vt:variant>
        <vt:i4>5</vt:i4>
      </vt:variant>
      <vt:variant>
        <vt:lpwstr/>
      </vt:variant>
      <vt:variant>
        <vt:lpwstr>_Toc125989965</vt:lpwstr>
      </vt:variant>
      <vt:variant>
        <vt:i4>1245237</vt:i4>
      </vt:variant>
      <vt:variant>
        <vt:i4>2</vt:i4>
      </vt:variant>
      <vt:variant>
        <vt:i4>0</vt:i4>
      </vt:variant>
      <vt:variant>
        <vt:i4>5</vt:i4>
      </vt:variant>
      <vt:variant>
        <vt:lpwstr/>
      </vt:variant>
      <vt:variant>
        <vt:lpwstr>_Toc125989964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Lotte Rooker</dc:creator>
  <cp:keywords/>
  <dc:description/>
  <cp:lastModifiedBy>Hanne Schutte</cp:lastModifiedBy>
  <cp:revision>2</cp:revision>
  <dcterms:created xsi:type="dcterms:W3CDTF">2023-05-15T09:40:00Z</dcterms:created>
  <dcterms:modified xsi:type="dcterms:W3CDTF">2023-05-15T09:40:00Z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0x010100B09488BDDF616647B14E6F02A98E31CD</vt:lpwstr>
  </property>
  <property fmtid="{D5CDD505-2E9C-101B-9397-08002B2CF9AE}" pid="3" name="Order">
    <vt:r8>594500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_ColorHex">
    <vt:lpwstr/>
  </property>
  <property fmtid="{D5CDD505-2E9C-101B-9397-08002B2CF9AE}" pid="12" name="_Emoji">
    <vt:lpwstr/>
  </property>
  <property fmtid="{D5CDD505-2E9C-101B-9397-08002B2CF9AE}" pid="13" name="_ColorTag">
    <vt:lpwstr/>
  </property>
</Properties>
</file>